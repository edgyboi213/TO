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id w:val="1810832086"/>
        <w:docPartObj>
          <w:docPartGallery w:val="Cover Pages"/>
          <w:docPartUnique/>
        </w:docPartObj>
      </w:sdtPr>
      <w:sdtEndPr>
        <w:rPr>
          <w:b w:val="0"/>
          <w:bCs w:val="0"/>
        </w:rPr>
      </w:sdtEndPr>
      <w:sdtContent>
        <w:p w14:paraId="0761CB11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ФЕДЕРАЛЬНОЕ ГОСУДАРСТВЕННОЕ БЮДЖЕТНОЕ ОБРАЗОВАТЕЛЬНОЕ</w:t>
          </w:r>
        </w:p>
        <w:p w14:paraId="4DB8126F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УЧРЕЖДЕНИЕ ВЫСШЕГО ОБРАЗОВАНИЯ</w:t>
          </w:r>
        </w:p>
        <w:p w14:paraId="29A7FC33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«САНКТ-ПЕТЕРБУРГСКИЙ ГОСУДАРСТВЕННЫЙ УНИВЕРСИТЕТ ТЕЛЕКОММУНИКАЦИЙ ИМ. ПРОФ. М.А. БОНЧ-БРУЕВИЧА»</w:t>
          </w:r>
        </w:p>
        <w:p w14:paraId="2C82FC22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(СПбГУТ)</w:t>
          </w:r>
        </w:p>
        <w:p w14:paraId="380F6265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413E7F74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АРХАНГЕЛЬСКИЙ КОЛЛЕДЖ ТЕЛЕКОММУНИКАЦИЙ</w:t>
          </w:r>
        </w:p>
        <w:p w14:paraId="15AC58EA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ИМ. Б.Л. РОЗИНГА (ФИЛИАЛ) СПбГУТ</w:t>
          </w:r>
        </w:p>
        <w:p w14:paraId="0FDBBF56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(АКТ (ф) СПбГУТ)</w:t>
          </w:r>
        </w:p>
        <w:p w14:paraId="7C47EDCD" w14:textId="77777777" w:rsidR="00CA55AD" w:rsidRPr="002E1075" w:rsidRDefault="00CA55AD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6E7ACE13" w14:textId="77777777" w:rsidR="00CA55AD" w:rsidRDefault="00CA55AD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7840B1CD" w14:textId="77777777" w:rsidR="00670A29" w:rsidRDefault="00670A29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64F1EBE6" w14:textId="77777777" w:rsidR="00670A29" w:rsidRDefault="00670A29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2FF3BC15" w14:textId="77777777" w:rsidR="00670A29" w:rsidRDefault="00670A29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34835030" w14:textId="77777777" w:rsidR="00CA55AD" w:rsidRPr="002E1075" w:rsidRDefault="00CA55AD" w:rsidP="002E1075">
          <w:pPr>
            <w:widowControl w:val="0"/>
            <w:tabs>
              <w:tab w:val="left" w:pos="1560"/>
              <w:tab w:val="left" w:pos="9360"/>
            </w:tabs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СОГЛАСОВАНО</w:t>
          </w:r>
        </w:p>
        <w:p w14:paraId="2CA8241F" w14:textId="77777777" w:rsidR="00CA55AD" w:rsidRPr="002E1075" w:rsidRDefault="00CA55AD" w:rsidP="002E1075">
          <w:pPr>
            <w:widowControl w:val="0"/>
            <w:tabs>
              <w:tab w:val="left" w:pos="1560"/>
              <w:tab w:val="left" w:pos="9360"/>
            </w:tabs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Рук. предприятия</w:t>
          </w:r>
        </w:p>
        <w:p w14:paraId="497E7534" w14:textId="77777777" w:rsidR="00CA55AD" w:rsidRPr="002E1075" w:rsidRDefault="00CA55AD" w:rsidP="002E1075">
          <w:pPr>
            <w:widowControl w:val="0"/>
            <w:tabs>
              <w:tab w:val="left" w:pos="1560"/>
              <w:tab w:val="left" w:pos="9360"/>
            </w:tabs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Cs/>
              <w:kern w:val="0"/>
              <w:szCs w:val="28"/>
              <w:lang w:eastAsia="ru-RU"/>
              <w14:ligatures w14:val="none"/>
            </w:rPr>
            <w:t>___________</w:t>
          </w: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 ____________</w:t>
          </w:r>
          <w:bookmarkStart w:id="0" w:name="_GoBack"/>
          <w:bookmarkEnd w:id="0"/>
        </w:p>
        <w:p w14:paraId="136331B9" w14:textId="77777777" w:rsidR="00CA55AD" w:rsidRPr="002E1075" w:rsidRDefault="00CA55AD" w:rsidP="002E1075">
          <w:pPr>
            <w:widowControl w:val="0"/>
            <w:tabs>
              <w:tab w:val="left" w:pos="426"/>
              <w:tab w:val="left" w:pos="1701"/>
              <w:tab w:val="left" w:pos="9360"/>
            </w:tabs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ab/>
            <w:t>(Подпись)</w:t>
          </w:r>
          <w:r w:rsidRPr="002E1075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ab/>
            <w:t>(И.О. Фамилия)</w:t>
          </w:r>
        </w:p>
        <w:p w14:paraId="5F7733E9" w14:textId="77777777" w:rsidR="00CA55AD" w:rsidRPr="002E1075" w:rsidRDefault="00CA55AD" w:rsidP="002E1075">
          <w:pPr>
            <w:widowControl w:val="0"/>
            <w:tabs>
              <w:tab w:val="left" w:pos="567"/>
              <w:tab w:val="left" w:pos="1276"/>
              <w:tab w:val="left" w:pos="2520"/>
              <w:tab w:val="left" w:pos="9360"/>
            </w:tabs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«__»_________ 20__г.</w:t>
          </w:r>
        </w:p>
        <w:p w14:paraId="7B0F6A33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196A30B3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19DAF468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7FDF0827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  <w:t>ТЕХНИЧЕСКИЙ ОТЧЁТ</w:t>
          </w:r>
        </w:p>
        <w:p w14:paraId="2A48C039" w14:textId="07351F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  <w:t>по ПМ.</w:t>
          </w:r>
          <w:r w:rsidR="001311D3">
            <w:rPr>
              <w:rFonts w:eastAsia="Times New Roman" w:cs="Times New Roman"/>
              <w:b/>
              <w:kern w:val="0"/>
              <w:sz w:val="56"/>
              <w:szCs w:val="24"/>
              <w:u w:val="single"/>
              <w:lang w:eastAsia="ru-RU"/>
              <w14:ligatures w14:val="none"/>
            </w:rPr>
            <w:t>0</w:t>
          </w:r>
          <w:r w:rsidR="00AA3205">
            <w:rPr>
              <w:rFonts w:eastAsia="Times New Roman" w:cs="Times New Roman"/>
              <w:b/>
              <w:kern w:val="0"/>
              <w:sz w:val="56"/>
              <w:szCs w:val="24"/>
              <w:u w:val="single"/>
              <w:lang w:eastAsia="ru-RU"/>
              <w14:ligatures w14:val="none"/>
            </w:rPr>
            <w:t>4</w:t>
          </w:r>
        </w:p>
        <w:tbl>
          <w:tblPr>
            <w:tblW w:w="0" w:type="auto"/>
            <w:tblBorders>
              <w:insideH w:val="single" w:sz="8" w:space="0" w:color="auto"/>
              <w:insideV w:val="single" w:sz="8" w:space="0" w:color="auto"/>
            </w:tblBorders>
            <w:tblLook w:val="04A0" w:firstRow="1" w:lastRow="0" w:firstColumn="1" w:lastColumn="0" w:noHBand="0" w:noVBand="1"/>
          </w:tblPr>
          <w:tblGrid>
            <w:gridCol w:w="9354"/>
          </w:tblGrid>
          <w:tr w:rsidR="00CA55AD" w:rsidRPr="002E1075" w14:paraId="4450C68E" w14:textId="77777777" w:rsidTr="009D0410">
            <w:trPr>
              <w:trHeight w:val="680"/>
            </w:trPr>
            <w:tc>
              <w:tcPr>
                <w:tcW w:w="9354" w:type="dxa"/>
                <w:vAlign w:val="bottom"/>
              </w:tcPr>
              <w:p w14:paraId="44030E84" w14:textId="5D9F1D07" w:rsidR="00CA55AD" w:rsidRPr="00AA3205" w:rsidRDefault="00AA3205" w:rsidP="002E1075">
                <w:pPr>
                  <w:widowControl w:val="0"/>
                  <w:ind w:left="-113" w:right="-113"/>
                  <w:jc w:val="center"/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</w:pPr>
                <w:r w:rsidRPr="00456309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 xml:space="preserve"> </w:t>
                </w:r>
                <w:r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ИП «ОСИН ЕГОР АЛЕКСЕЕВИЧ»</w:t>
                </w:r>
              </w:p>
            </w:tc>
          </w:tr>
          <w:tr w:rsidR="00084431" w:rsidRPr="002E1075" w14:paraId="048A36BA" w14:textId="77777777" w:rsidTr="00084431">
            <w:trPr>
              <w:trHeight w:val="680"/>
            </w:trPr>
            <w:tc>
              <w:tcPr>
                <w:tcW w:w="9354" w:type="dxa"/>
                <w:vAlign w:val="bottom"/>
              </w:tcPr>
              <w:p w14:paraId="69DDFEF0" w14:textId="77777777" w:rsidR="00084431" w:rsidRPr="00084431" w:rsidRDefault="00084431" w:rsidP="002E1075">
                <w:pPr>
                  <w:widowControl w:val="0"/>
                  <w:ind w:left="-113" w:right="-113"/>
                  <w:jc w:val="center"/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</w:pPr>
                <w:r w:rsidRPr="00084431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Информационные системы и программирование</w:t>
                </w:r>
              </w:p>
            </w:tc>
          </w:tr>
          <w:tr w:rsidR="00084431" w:rsidRPr="002E1075" w14:paraId="60D2C41E" w14:textId="77777777" w:rsidTr="00084431">
            <w:trPr>
              <w:trHeight w:val="680"/>
            </w:trPr>
            <w:tc>
              <w:tcPr>
                <w:tcW w:w="9354" w:type="dxa"/>
                <w:vAlign w:val="bottom"/>
              </w:tcPr>
              <w:p w14:paraId="45622283" w14:textId="70A2C0B9" w:rsidR="00084431" w:rsidRPr="00084431" w:rsidRDefault="00084431" w:rsidP="00084431">
                <w:pPr>
                  <w:widowControl w:val="0"/>
                  <w:ind w:right="60"/>
                  <w:jc w:val="center"/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09.02.07. 2</w:t>
                </w:r>
                <w:r w:rsidR="00AA3205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6</w:t>
                </w:r>
                <w:r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ТО0</w:t>
                </w:r>
                <w:r w:rsidR="00456309">
                  <w:rPr>
                    <w:rFonts w:eastAsia="Times New Roman" w:cs="Times New Roman"/>
                    <w:kern w:val="0"/>
                    <w:sz w:val="40"/>
                    <w:szCs w:val="40"/>
                    <w:lang w:val="en-US" w:eastAsia="ru-RU"/>
                    <w14:ligatures w14:val="none"/>
                  </w:rPr>
                  <w:t>2</w:t>
                </w:r>
                <w:r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 xml:space="preserve">. </w:t>
                </w:r>
                <w:r w:rsidR="009D0410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02</w:t>
                </w:r>
                <w:r w:rsidR="00E908A9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3</w:t>
                </w:r>
                <w:r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 xml:space="preserve"> ПЗ</w:t>
                </w:r>
              </w:p>
            </w:tc>
          </w:tr>
          <w:tr w:rsidR="00CA55AD" w:rsidRPr="002E1075" w14:paraId="6478C97F" w14:textId="77777777" w:rsidTr="009D0410">
            <w:trPr>
              <w:trHeight w:val="227"/>
            </w:trPr>
            <w:tc>
              <w:tcPr>
                <w:tcW w:w="9354" w:type="dxa"/>
              </w:tcPr>
              <w:p w14:paraId="10BAAC83" w14:textId="77777777" w:rsidR="00CA55AD" w:rsidRPr="002E1075" w:rsidRDefault="00CA55AD" w:rsidP="002E1075">
                <w:pPr>
                  <w:widowControl w:val="0"/>
                  <w:ind w:right="60"/>
                  <w:jc w:val="center"/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</w:pP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</w:t>
                </w:r>
                <w:r w:rsidR="00362590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О</w:t>
                </w:r>
                <w:r w:rsidR="00362590"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бозначение документа</w:t>
                </w: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)</w:t>
                </w:r>
              </w:p>
            </w:tc>
          </w:tr>
        </w:tbl>
        <w:p w14:paraId="08D6F7EA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39F17944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7FC5F473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683FDC4E" w14:textId="77777777" w:rsidR="00CA55AD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74F39857" w14:textId="77777777" w:rsidR="00670A29" w:rsidRDefault="00670A29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4028330C" w14:textId="77777777" w:rsidR="00670A29" w:rsidRPr="00456309" w:rsidRDefault="00670A29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613B2D7F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364D4EAF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tbl>
          <w:tblPr>
            <w:tblW w:w="0" w:type="auto"/>
            <w:tblLayout w:type="fixed"/>
            <w:tblLook w:val="04A0" w:firstRow="1" w:lastRow="0" w:firstColumn="1" w:lastColumn="0" w:noHBand="0" w:noVBand="1"/>
          </w:tblPr>
          <w:tblGrid>
            <w:gridCol w:w="1384"/>
            <w:gridCol w:w="626"/>
            <w:gridCol w:w="1926"/>
            <w:gridCol w:w="1661"/>
            <w:gridCol w:w="1599"/>
            <w:gridCol w:w="2268"/>
          </w:tblGrid>
          <w:tr w:rsidR="00CA55AD" w:rsidRPr="00E93448" w14:paraId="07821307" w14:textId="77777777" w:rsidTr="009D0410">
            <w:tc>
              <w:tcPr>
                <w:tcW w:w="1384" w:type="dxa"/>
              </w:tcPr>
              <w:p w14:paraId="4ED0587B" w14:textId="77777777" w:rsidR="00CA55AD" w:rsidRPr="00E93448" w:rsidRDefault="00CA55AD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bCs/>
                    <w:iCs/>
                    <w:kern w:val="0"/>
                    <w:szCs w:val="28"/>
                    <w:lang w:eastAsia="ru-RU"/>
                    <w14:ligatures w14:val="none"/>
                  </w:rPr>
                  <w:t>Студент</w:t>
                </w:r>
              </w:p>
            </w:tc>
            <w:tc>
              <w:tcPr>
                <w:tcW w:w="2552" w:type="dxa"/>
                <w:gridSpan w:val="2"/>
                <w:tcBorders>
                  <w:bottom w:val="single" w:sz="8" w:space="0" w:color="auto"/>
                </w:tcBorders>
              </w:tcPr>
              <w:p w14:paraId="29DF3669" w14:textId="527D90C9" w:rsidR="00CA55AD" w:rsidRPr="00E93448" w:rsidRDefault="003E2F9B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 w:rsidRPr="326BD947">
                  <w:rPr>
                    <w:rFonts w:eastAsia="Times New Roman" w:cs="Times New Roman"/>
                  </w:rPr>
                  <w:t>ИСПП-35</w:t>
                </w:r>
              </w:p>
            </w:tc>
            <w:tc>
              <w:tcPr>
                <w:tcW w:w="1661" w:type="dxa"/>
                <w:tcBorders>
                  <w:bottom w:val="single" w:sz="8" w:space="0" w:color="auto"/>
                </w:tcBorders>
              </w:tcPr>
              <w:p w14:paraId="733717CF" w14:textId="77777777" w:rsidR="00CA55AD" w:rsidRPr="00E93448" w:rsidRDefault="00CA55AD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</w:p>
            </w:tc>
            <w:tc>
              <w:tcPr>
                <w:tcW w:w="1599" w:type="dxa"/>
                <w:tcBorders>
                  <w:bottom w:val="single" w:sz="8" w:space="0" w:color="auto"/>
                </w:tcBorders>
              </w:tcPr>
              <w:p w14:paraId="23994CD9" w14:textId="48EA7516" w:rsidR="00CA55AD" w:rsidRPr="00E93448" w:rsidRDefault="004408ED" w:rsidP="002E1075">
                <w:pPr>
                  <w:spacing w:line="320" w:lineRule="exact"/>
                  <w:jc w:val="center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 w:rsidRPr="00456309">
                  <w:rPr>
                    <w:rFonts w:eastAsia="Times New Roman" w:cs="Times New Roman"/>
                  </w:rPr>
                  <w:t>21</w:t>
                </w:r>
                <w:r w:rsidR="003E2F9B" w:rsidRPr="7191697B">
                  <w:rPr>
                    <w:rFonts w:eastAsia="Times New Roman" w:cs="Times New Roman"/>
                  </w:rPr>
                  <w:t>.0</w:t>
                </w:r>
                <w:r w:rsidR="001311D3">
                  <w:rPr>
                    <w:rFonts w:eastAsia="Times New Roman" w:cs="Times New Roman"/>
                  </w:rPr>
                  <w:t>1</w:t>
                </w:r>
                <w:r w:rsidR="003E2F9B" w:rsidRPr="7191697B">
                  <w:rPr>
                    <w:rFonts w:eastAsia="Times New Roman" w:cs="Times New Roman"/>
                  </w:rPr>
                  <w:t>.202</w:t>
                </w:r>
                <w:r w:rsidR="001311D3">
                  <w:rPr>
                    <w:rFonts w:eastAsia="Times New Roman" w:cs="Times New Roman"/>
                  </w:rPr>
                  <w:t>6</w:t>
                </w:r>
              </w:p>
            </w:tc>
            <w:tc>
              <w:tcPr>
                <w:tcW w:w="2268" w:type="dxa"/>
                <w:tcBorders>
                  <w:bottom w:val="single" w:sz="8" w:space="0" w:color="auto"/>
                </w:tcBorders>
              </w:tcPr>
              <w:p w14:paraId="4B25E2FE" w14:textId="03742818" w:rsidR="00CA55AD" w:rsidRPr="009D0410" w:rsidRDefault="009D0410" w:rsidP="002E1075">
                <w:pPr>
                  <w:spacing w:line="320" w:lineRule="exact"/>
                  <w:jc w:val="righ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</w:rPr>
                  <w:t>А.И. Цырульник</w:t>
                </w:r>
              </w:p>
            </w:tc>
          </w:tr>
          <w:tr w:rsidR="00CA55AD" w:rsidRPr="002E1075" w14:paraId="770F5DD0" w14:textId="77777777" w:rsidTr="009D0410">
            <w:tc>
              <w:tcPr>
                <w:tcW w:w="1384" w:type="dxa"/>
              </w:tcPr>
              <w:p w14:paraId="2420A479" w14:textId="77777777" w:rsidR="00CA55AD" w:rsidRPr="00E93448" w:rsidRDefault="00CA55AD" w:rsidP="002E1075">
                <w:pPr>
                  <w:widowControl w:val="0"/>
                  <w:spacing w:line="320" w:lineRule="exact"/>
                  <w:jc w:val="center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</w:p>
            </w:tc>
            <w:tc>
              <w:tcPr>
                <w:tcW w:w="2552" w:type="dxa"/>
                <w:gridSpan w:val="2"/>
                <w:tcBorders>
                  <w:top w:val="single" w:sz="8" w:space="0" w:color="auto"/>
                </w:tcBorders>
              </w:tcPr>
              <w:p w14:paraId="135280E3" w14:textId="77777777" w:rsidR="00CA55AD" w:rsidRPr="00E93448" w:rsidRDefault="00CA55AD" w:rsidP="002E1075">
                <w:pPr>
                  <w:widowControl w:val="0"/>
                  <w:spacing w:before="60"/>
                  <w:jc w:val="left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(Группа)</w:t>
                </w:r>
              </w:p>
            </w:tc>
            <w:tc>
              <w:tcPr>
                <w:tcW w:w="1661" w:type="dxa"/>
                <w:tcBorders>
                  <w:top w:val="single" w:sz="8" w:space="0" w:color="auto"/>
                </w:tcBorders>
              </w:tcPr>
              <w:p w14:paraId="5F275084" w14:textId="77777777" w:rsidR="00CA55AD" w:rsidRPr="00E93448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(Подпись)</w:t>
                </w:r>
              </w:p>
            </w:tc>
            <w:tc>
              <w:tcPr>
                <w:tcW w:w="1599" w:type="dxa"/>
                <w:tcBorders>
                  <w:top w:val="single" w:sz="8" w:space="0" w:color="auto"/>
                </w:tcBorders>
              </w:tcPr>
              <w:p w14:paraId="0248BFCF" w14:textId="77777777" w:rsidR="00CA55AD" w:rsidRPr="00E93448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(Дата)</w:t>
                </w:r>
              </w:p>
            </w:tc>
            <w:tc>
              <w:tcPr>
                <w:tcW w:w="2268" w:type="dxa"/>
                <w:tcBorders>
                  <w:top w:val="single" w:sz="8" w:space="0" w:color="auto"/>
                </w:tcBorders>
              </w:tcPr>
              <w:p w14:paraId="3BF3123C" w14:textId="77777777" w:rsidR="00CA55AD" w:rsidRPr="00E93448" w:rsidRDefault="00CA55AD" w:rsidP="002E1075">
                <w:pPr>
                  <w:widowControl w:val="0"/>
                  <w:spacing w:before="60"/>
                  <w:jc w:val="right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(И.О. Фамилия)</w:t>
                </w:r>
              </w:p>
            </w:tc>
          </w:tr>
          <w:tr w:rsidR="00CA55AD" w:rsidRPr="002E1075" w14:paraId="2F329F5E" w14:textId="77777777" w:rsidTr="009D0410">
            <w:tc>
              <w:tcPr>
                <w:tcW w:w="3936" w:type="dxa"/>
                <w:gridSpan w:val="3"/>
              </w:tcPr>
              <w:p w14:paraId="238EF97D" w14:textId="77777777" w:rsidR="00CA55AD" w:rsidRPr="00E93448" w:rsidRDefault="00CA55AD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Рук. практики от предприятия</w:t>
                </w:r>
              </w:p>
            </w:tc>
            <w:tc>
              <w:tcPr>
                <w:tcW w:w="1661" w:type="dxa"/>
                <w:tcBorders>
                  <w:bottom w:val="single" w:sz="8" w:space="0" w:color="auto"/>
                </w:tcBorders>
              </w:tcPr>
              <w:p w14:paraId="3F05ECE1" w14:textId="77777777" w:rsidR="00CA55AD" w:rsidRPr="00E93448" w:rsidRDefault="00CA55AD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</w:p>
            </w:tc>
            <w:tc>
              <w:tcPr>
                <w:tcW w:w="1599" w:type="dxa"/>
                <w:tcBorders>
                  <w:bottom w:val="single" w:sz="8" w:space="0" w:color="auto"/>
                </w:tcBorders>
              </w:tcPr>
              <w:p w14:paraId="615D3D9E" w14:textId="6B1BC977" w:rsidR="00CA55AD" w:rsidRPr="00E93448" w:rsidRDefault="004408ED" w:rsidP="002E1075">
                <w:pPr>
                  <w:spacing w:line="320" w:lineRule="exact"/>
                  <w:jc w:val="center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lang w:val="en-US"/>
                  </w:rPr>
                  <w:t>21</w:t>
                </w:r>
                <w:r w:rsidR="003E2F9B" w:rsidRPr="7191697B">
                  <w:rPr>
                    <w:rFonts w:eastAsia="Times New Roman" w:cs="Times New Roman"/>
                  </w:rPr>
                  <w:t>.0</w:t>
                </w:r>
                <w:r w:rsidR="001311D3">
                  <w:rPr>
                    <w:rFonts w:eastAsia="Times New Roman" w:cs="Times New Roman"/>
                  </w:rPr>
                  <w:t>1</w:t>
                </w:r>
                <w:r w:rsidR="003E2F9B" w:rsidRPr="7191697B">
                  <w:rPr>
                    <w:rFonts w:eastAsia="Times New Roman" w:cs="Times New Roman"/>
                  </w:rPr>
                  <w:t>.202</w:t>
                </w:r>
                <w:r w:rsidR="001311D3">
                  <w:rPr>
                    <w:rFonts w:eastAsia="Times New Roman" w:cs="Times New Roman"/>
                  </w:rPr>
                  <w:t>6</w:t>
                </w:r>
              </w:p>
            </w:tc>
            <w:tc>
              <w:tcPr>
                <w:tcW w:w="2268" w:type="dxa"/>
                <w:tcBorders>
                  <w:bottom w:val="single" w:sz="8" w:space="0" w:color="auto"/>
                </w:tcBorders>
              </w:tcPr>
              <w:p w14:paraId="5111B3FC" w14:textId="6D998F22" w:rsidR="00CA55AD" w:rsidRPr="00E93448" w:rsidRDefault="00AA3205" w:rsidP="002E1075">
                <w:pPr>
                  <w:spacing w:line="320" w:lineRule="exact"/>
                  <w:jc w:val="righ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Е.А. Осин</w:t>
                </w:r>
              </w:p>
            </w:tc>
          </w:tr>
          <w:tr w:rsidR="00CA55AD" w:rsidRPr="002E1075" w14:paraId="047D6ACA" w14:textId="77777777" w:rsidTr="009D0410">
            <w:tc>
              <w:tcPr>
                <w:tcW w:w="2010" w:type="dxa"/>
                <w:gridSpan w:val="2"/>
              </w:tcPr>
              <w:p w14:paraId="4418A44D" w14:textId="77777777" w:rsidR="00CA55AD" w:rsidRPr="002E1075" w:rsidRDefault="00CA55AD" w:rsidP="002E1075">
                <w:pPr>
                  <w:widowControl w:val="0"/>
                  <w:spacing w:line="320" w:lineRule="exact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</w:p>
            </w:tc>
            <w:tc>
              <w:tcPr>
                <w:tcW w:w="1926" w:type="dxa"/>
              </w:tcPr>
              <w:p w14:paraId="0063FEEF" w14:textId="77777777" w:rsidR="00CA55AD" w:rsidRPr="002E1075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</w:p>
            </w:tc>
            <w:tc>
              <w:tcPr>
                <w:tcW w:w="1661" w:type="dxa"/>
              </w:tcPr>
              <w:p w14:paraId="1737CBF4" w14:textId="77777777" w:rsidR="00CA55AD" w:rsidRPr="002E1075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(Подпись)</w:t>
                </w:r>
              </w:p>
            </w:tc>
            <w:tc>
              <w:tcPr>
                <w:tcW w:w="1599" w:type="dxa"/>
                <w:tcBorders>
                  <w:top w:val="single" w:sz="8" w:space="0" w:color="auto"/>
                </w:tcBorders>
              </w:tcPr>
              <w:p w14:paraId="5297FACD" w14:textId="77777777" w:rsidR="00CA55AD" w:rsidRPr="002E1075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(Дата)</w:t>
                </w:r>
              </w:p>
            </w:tc>
            <w:tc>
              <w:tcPr>
                <w:tcW w:w="2268" w:type="dxa"/>
                <w:tcBorders>
                  <w:top w:val="single" w:sz="8" w:space="0" w:color="auto"/>
                </w:tcBorders>
              </w:tcPr>
              <w:p w14:paraId="2B7D644B" w14:textId="77777777" w:rsidR="00CA55AD" w:rsidRPr="002E1075" w:rsidRDefault="00CA55AD" w:rsidP="002E1075">
                <w:pPr>
                  <w:widowControl w:val="0"/>
                  <w:spacing w:before="60"/>
                  <w:jc w:val="right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(И.О. Фамилия)</w:t>
                </w:r>
              </w:p>
            </w:tc>
          </w:tr>
        </w:tbl>
        <w:p w14:paraId="5A767D2E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0EAD3797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263A4238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240B382F" w14:textId="28471501" w:rsidR="00CA55AD" w:rsidRPr="00800364" w:rsidRDefault="00CA55AD" w:rsidP="00800364">
          <w:pPr>
            <w:spacing w:after="160" w:line="259" w:lineRule="auto"/>
            <w:jc w:val="center"/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Архангельск 20</w:t>
          </w:r>
          <w:r w:rsidR="00F31BF1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2</w:t>
          </w:r>
          <w:r w:rsidR="001311D3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6</w:t>
          </w:r>
          <w:r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  <w:br w:type="page"/>
          </w:r>
        </w:p>
      </w:sdtContent>
    </w:sdt>
    <w:p w14:paraId="5D7734BF" w14:textId="77777777" w:rsidR="008532F7" w:rsidRDefault="008532F7" w:rsidP="00C02CA6">
      <w:pPr>
        <w:pStyle w:val="af8"/>
      </w:pPr>
      <w:r>
        <w:lastRenderedPageBreak/>
        <w:t>Содержание</w:t>
      </w:r>
    </w:p>
    <w:p w14:paraId="4E8913C4" w14:textId="0B8D8584" w:rsidR="00C50EF0" w:rsidRDefault="00C02CA6">
      <w:pPr>
        <w:pStyle w:val="12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r>
        <w:fldChar w:fldCharType="begin"/>
      </w:r>
      <w:r>
        <w:instrText xml:space="preserve"> TOC \o "1-3" \h \z \t "Заголовок;1" </w:instrText>
      </w:r>
      <w:r>
        <w:fldChar w:fldCharType="separate"/>
      </w:r>
      <w:hyperlink w:anchor="_Toc224499320" w:history="1">
        <w:r w:rsidR="00C50EF0" w:rsidRPr="00B629F9">
          <w:rPr>
            <w:rStyle w:val="af7"/>
            <w:noProof/>
          </w:rPr>
          <w:t>Перечень сокращений и обозначений</w:t>
        </w:r>
        <w:r w:rsidR="00C50EF0">
          <w:rPr>
            <w:noProof/>
            <w:webHidden/>
          </w:rPr>
          <w:tab/>
        </w:r>
        <w:r w:rsidR="00C50EF0">
          <w:rPr>
            <w:noProof/>
            <w:webHidden/>
          </w:rPr>
          <w:fldChar w:fldCharType="begin"/>
        </w:r>
        <w:r w:rsidR="00C50EF0">
          <w:rPr>
            <w:noProof/>
            <w:webHidden/>
          </w:rPr>
          <w:instrText xml:space="preserve"> PAGEREF _Toc224499320 \h </w:instrText>
        </w:r>
        <w:r w:rsidR="00C50EF0">
          <w:rPr>
            <w:noProof/>
            <w:webHidden/>
          </w:rPr>
        </w:r>
        <w:r w:rsidR="00C50EF0">
          <w:rPr>
            <w:noProof/>
            <w:webHidden/>
          </w:rPr>
          <w:fldChar w:fldCharType="separate"/>
        </w:r>
        <w:r w:rsidR="00C50EF0">
          <w:rPr>
            <w:noProof/>
            <w:webHidden/>
          </w:rPr>
          <w:t>3</w:t>
        </w:r>
        <w:r w:rsidR="00C50EF0">
          <w:rPr>
            <w:noProof/>
            <w:webHidden/>
          </w:rPr>
          <w:fldChar w:fldCharType="end"/>
        </w:r>
      </w:hyperlink>
    </w:p>
    <w:p w14:paraId="7BC828F5" w14:textId="0EE52A3F" w:rsidR="00C50EF0" w:rsidRDefault="00D75256">
      <w:pPr>
        <w:pStyle w:val="12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24499321" w:history="1">
        <w:r w:rsidR="00C50EF0" w:rsidRPr="00B629F9">
          <w:rPr>
            <w:rStyle w:val="af7"/>
            <w:noProof/>
          </w:rPr>
          <w:t>Введение</w:t>
        </w:r>
        <w:r w:rsidR="00C50EF0">
          <w:rPr>
            <w:noProof/>
            <w:webHidden/>
          </w:rPr>
          <w:tab/>
        </w:r>
        <w:r w:rsidR="00C50EF0">
          <w:rPr>
            <w:noProof/>
            <w:webHidden/>
          </w:rPr>
          <w:fldChar w:fldCharType="begin"/>
        </w:r>
        <w:r w:rsidR="00C50EF0">
          <w:rPr>
            <w:noProof/>
            <w:webHidden/>
          </w:rPr>
          <w:instrText xml:space="preserve"> PAGEREF _Toc224499321 \h </w:instrText>
        </w:r>
        <w:r w:rsidR="00C50EF0">
          <w:rPr>
            <w:noProof/>
            <w:webHidden/>
          </w:rPr>
        </w:r>
        <w:r w:rsidR="00C50EF0">
          <w:rPr>
            <w:noProof/>
            <w:webHidden/>
          </w:rPr>
          <w:fldChar w:fldCharType="separate"/>
        </w:r>
        <w:r w:rsidR="00C50EF0">
          <w:rPr>
            <w:noProof/>
            <w:webHidden/>
          </w:rPr>
          <w:t>4</w:t>
        </w:r>
        <w:r w:rsidR="00C50EF0">
          <w:rPr>
            <w:noProof/>
            <w:webHidden/>
          </w:rPr>
          <w:fldChar w:fldCharType="end"/>
        </w:r>
      </w:hyperlink>
    </w:p>
    <w:p w14:paraId="48D82847" w14:textId="76F186FA" w:rsidR="00C50EF0" w:rsidRDefault="00D75256">
      <w:pPr>
        <w:pStyle w:val="12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24499322" w:history="1">
        <w:r w:rsidR="00C50EF0" w:rsidRPr="00B629F9">
          <w:rPr>
            <w:rStyle w:val="af7"/>
            <w:noProof/>
          </w:rPr>
          <w:t>1 Охрана труда и техника безопасности при работе на ПК</w:t>
        </w:r>
        <w:r w:rsidR="00C50EF0">
          <w:rPr>
            <w:noProof/>
            <w:webHidden/>
          </w:rPr>
          <w:tab/>
        </w:r>
        <w:r w:rsidR="00C50EF0">
          <w:rPr>
            <w:noProof/>
            <w:webHidden/>
          </w:rPr>
          <w:fldChar w:fldCharType="begin"/>
        </w:r>
        <w:r w:rsidR="00C50EF0">
          <w:rPr>
            <w:noProof/>
            <w:webHidden/>
          </w:rPr>
          <w:instrText xml:space="preserve"> PAGEREF _Toc224499322 \h </w:instrText>
        </w:r>
        <w:r w:rsidR="00C50EF0">
          <w:rPr>
            <w:noProof/>
            <w:webHidden/>
          </w:rPr>
        </w:r>
        <w:r w:rsidR="00C50EF0">
          <w:rPr>
            <w:noProof/>
            <w:webHidden/>
          </w:rPr>
          <w:fldChar w:fldCharType="separate"/>
        </w:r>
        <w:r w:rsidR="00C50EF0">
          <w:rPr>
            <w:noProof/>
            <w:webHidden/>
          </w:rPr>
          <w:t>6</w:t>
        </w:r>
        <w:r w:rsidR="00C50EF0">
          <w:rPr>
            <w:noProof/>
            <w:webHidden/>
          </w:rPr>
          <w:fldChar w:fldCharType="end"/>
        </w:r>
      </w:hyperlink>
    </w:p>
    <w:p w14:paraId="278E0D94" w14:textId="23F6F309" w:rsidR="00C50EF0" w:rsidRDefault="00D75256">
      <w:pPr>
        <w:pStyle w:val="23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24499323" w:history="1">
        <w:r w:rsidR="00C50EF0" w:rsidRPr="00B629F9">
          <w:rPr>
            <w:rStyle w:val="af7"/>
            <w:rFonts w:eastAsia="Times New Roman"/>
            <w:noProof/>
          </w:rPr>
          <w:t>1.1</w:t>
        </w:r>
        <w:r w:rsidR="00C50EF0" w:rsidRPr="00B629F9">
          <w:rPr>
            <w:rStyle w:val="af7"/>
            <w:noProof/>
          </w:rPr>
          <w:t xml:space="preserve"> Общие требования безопасности</w:t>
        </w:r>
        <w:r w:rsidR="00C50EF0">
          <w:rPr>
            <w:noProof/>
            <w:webHidden/>
          </w:rPr>
          <w:tab/>
        </w:r>
        <w:r w:rsidR="00C50EF0">
          <w:rPr>
            <w:noProof/>
            <w:webHidden/>
          </w:rPr>
          <w:fldChar w:fldCharType="begin"/>
        </w:r>
        <w:r w:rsidR="00C50EF0">
          <w:rPr>
            <w:noProof/>
            <w:webHidden/>
          </w:rPr>
          <w:instrText xml:space="preserve"> PAGEREF _Toc224499323 \h </w:instrText>
        </w:r>
        <w:r w:rsidR="00C50EF0">
          <w:rPr>
            <w:noProof/>
            <w:webHidden/>
          </w:rPr>
        </w:r>
        <w:r w:rsidR="00C50EF0">
          <w:rPr>
            <w:noProof/>
            <w:webHidden/>
          </w:rPr>
          <w:fldChar w:fldCharType="separate"/>
        </w:r>
        <w:r w:rsidR="00C50EF0">
          <w:rPr>
            <w:noProof/>
            <w:webHidden/>
          </w:rPr>
          <w:t>6</w:t>
        </w:r>
        <w:r w:rsidR="00C50EF0">
          <w:rPr>
            <w:noProof/>
            <w:webHidden/>
          </w:rPr>
          <w:fldChar w:fldCharType="end"/>
        </w:r>
      </w:hyperlink>
    </w:p>
    <w:p w14:paraId="0FAB9BD1" w14:textId="61DBA699" w:rsidR="00C50EF0" w:rsidRDefault="00D75256">
      <w:pPr>
        <w:pStyle w:val="23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24499324" w:history="1">
        <w:r w:rsidR="00C50EF0" w:rsidRPr="00B629F9">
          <w:rPr>
            <w:rStyle w:val="af7"/>
            <w:rFonts w:eastAsia="Times New Roman"/>
            <w:noProof/>
          </w:rPr>
          <w:t>1.2 Требования безопасности перед началом работы</w:t>
        </w:r>
        <w:r w:rsidR="00C50EF0">
          <w:rPr>
            <w:noProof/>
            <w:webHidden/>
          </w:rPr>
          <w:tab/>
        </w:r>
        <w:r w:rsidR="00C50EF0">
          <w:rPr>
            <w:noProof/>
            <w:webHidden/>
          </w:rPr>
          <w:fldChar w:fldCharType="begin"/>
        </w:r>
        <w:r w:rsidR="00C50EF0">
          <w:rPr>
            <w:noProof/>
            <w:webHidden/>
          </w:rPr>
          <w:instrText xml:space="preserve"> PAGEREF _Toc224499324 \h </w:instrText>
        </w:r>
        <w:r w:rsidR="00C50EF0">
          <w:rPr>
            <w:noProof/>
            <w:webHidden/>
          </w:rPr>
        </w:r>
        <w:r w:rsidR="00C50EF0">
          <w:rPr>
            <w:noProof/>
            <w:webHidden/>
          </w:rPr>
          <w:fldChar w:fldCharType="separate"/>
        </w:r>
        <w:r w:rsidR="00C50EF0">
          <w:rPr>
            <w:noProof/>
            <w:webHidden/>
          </w:rPr>
          <w:t>6</w:t>
        </w:r>
        <w:r w:rsidR="00C50EF0">
          <w:rPr>
            <w:noProof/>
            <w:webHidden/>
          </w:rPr>
          <w:fldChar w:fldCharType="end"/>
        </w:r>
      </w:hyperlink>
    </w:p>
    <w:p w14:paraId="45856B7B" w14:textId="227561B5" w:rsidR="00C50EF0" w:rsidRDefault="00D75256">
      <w:pPr>
        <w:pStyle w:val="23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24499325" w:history="1">
        <w:r w:rsidR="00C50EF0" w:rsidRPr="00B629F9">
          <w:rPr>
            <w:rStyle w:val="af7"/>
            <w:rFonts w:eastAsia="Times New Roman"/>
            <w:noProof/>
          </w:rPr>
          <w:t>1.3 Требования безопасности по окончании работы</w:t>
        </w:r>
        <w:r w:rsidR="00C50EF0">
          <w:rPr>
            <w:noProof/>
            <w:webHidden/>
          </w:rPr>
          <w:tab/>
        </w:r>
        <w:r w:rsidR="00C50EF0">
          <w:rPr>
            <w:noProof/>
            <w:webHidden/>
          </w:rPr>
          <w:fldChar w:fldCharType="begin"/>
        </w:r>
        <w:r w:rsidR="00C50EF0">
          <w:rPr>
            <w:noProof/>
            <w:webHidden/>
          </w:rPr>
          <w:instrText xml:space="preserve"> PAGEREF _Toc224499325 \h </w:instrText>
        </w:r>
        <w:r w:rsidR="00C50EF0">
          <w:rPr>
            <w:noProof/>
            <w:webHidden/>
          </w:rPr>
        </w:r>
        <w:r w:rsidR="00C50EF0">
          <w:rPr>
            <w:noProof/>
            <w:webHidden/>
          </w:rPr>
          <w:fldChar w:fldCharType="separate"/>
        </w:r>
        <w:r w:rsidR="00C50EF0">
          <w:rPr>
            <w:noProof/>
            <w:webHidden/>
          </w:rPr>
          <w:t>7</w:t>
        </w:r>
        <w:r w:rsidR="00C50EF0">
          <w:rPr>
            <w:noProof/>
            <w:webHidden/>
          </w:rPr>
          <w:fldChar w:fldCharType="end"/>
        </w:r>
      </w:hyperlink>
    </w:p>
    <w:p w14:paraId="2A791D42" w14:textId="79070932" w:rsidR="00C50EF0" w:rsidRDefault="00D75256">
      <w:pPr>
        <w:pStyle w:val="12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24499326" w:history="1">
        <w:r w:rsidR="00C50EF0" w:rsidRPr="00B629F9">
          <w:rPr>
            <w:rStyle w:val="af7"/>
            <w:noProof/>
            <w:lang w:val="en-US"/>
          </w:rPr>
          <w:t>2</w:t>
        </w:r>
        <w:r w:rsidR="00C50EF0" w:rsidRPr="00B629F9">
          <w:rPr>
            <w:rStyle w:val="af7"/>
            <w:noProof/>
          </w:rPr>
          <w:t xml:space="preserve"> Выполнение</w:t>
        </w:r>
        <w:r w:rsidR="00C50EF0" w:rsidRPr="00B629F9">
          <w:rPr>
            <w:rStyle w:val="af7"/>
            <w:noProof/>
            <w:lang w:val="en-US"/>
          </w:rPr>
          <w:t xml:space="preserve"> </w:t>
        </w:r>
        <w:r w:rsidR="00C50EF0" w:rsidRPr="00B629F9">
          <w:rPr>
            <w:rStyle w:val="af7"/>
            <w:noProof/>
          </w:rPr>
          <w:t>работ</w:t>
        </w:r>
        <w:r w:rsidR="00C50EF0" w:rsidRPr="00B629F9">
          <w:rPr>
            <w:rStyle w:val="af7"/>
            <w:noProof/>
            <w:lang w:val="en-US"/>
          </w:rPr>
          <w:t xml:space="preserve"> </w:t>
        </w:r>
        <w:r w:rsidR="00C50EF0" w:rsidRPr="00B629F9">
          <w:rPr>
            <w:rStyle w:val="af7"/>
            <w:noProof/>
          </w:rPr>
          <w:t>по</w:t>
        </w:r>
        <w:r w:rsidR="00C50EF0" w:rsidRPr="00B629F9">
          <w:rPr>
            <w:rStyle w:val="af7"/>
            <w:noProof/>
            <w:lang w:val="en-US"/>
          </w:rPr>
          <w:t xml:space="preserve"> </w:t>
        </w:r>
        <w:r w:rsidR="00C50EF0" w:rsidRPr="00B629F9">
          <w:rPr>
            <w:rStyle w:val="af7"/>
            <w:noProof/>
          </w:rPr>
          <w:t>ПМ</w:t>
        </w:r>
        <w:r w:rsidR="00C50EF0" w:rsidRPr="00B629F9">
          <w:rPr>
            <w:rStyle w:val="af7"/>
            <w:noProof/>
            <w:lang w:val="en-US"/>
          </w:rPr>
          <w:t>.0</w:t>
        </w:r>
        <w:r w:rsidR="00C50EF0" w:rsidRPr="00B629F9">
          <w:rPr>
            <w:rStyle w:val="af7"/>
            <w:noProof/>
          </w:rPr>
          <w:t>4</w:t>
        </w:r>
        <w:r w:rsidR="00C50EF0">
          <w:rPr>
            <w:noProof/>
            <w:webHidden/>
          </w:rPr>
          <w:tab/>
        </w:r>
        <w:r w:rsidR="00C50EF0">
          <w:rPr>
            <w:noProof/>
            <w:webHidden/>
          </w:rPr>
          <w:fldChar w:fldCharType="begin"/>
        </w:r>
        <w:r w:rsidR="00C50EF0">
          <w:rPr>
            <w:noProof/>
            <w:webHidden/>
          </w:rPr>
          <w:instrText xml:space="preserve"> PAGEREF _Toc224499326 \h </w:instrText>
        </w:r>
        <w:r w:rsidR="00C50EF0">
          <w:rPr>
            <w:noProof/>
            <w:webHidden/>
          </w:rPr>
        </w:r>
        <w:r w:rsidR="00C50EF0">
          <w:rPr>
            <w:noProof/>
            <w:webHidden/>
          </w:rPr>
          <w:fldChar w:fldCharType="separate"/>
        </w:r>
        <w:r w:rsidR="00C50EF0">
          <w:rPr>
            <w:noProof/>
            <w:webHidden/>
          </w:rPr>
          <w:t>8</w:t>
        </w:r>
        <w:r w:rsidR="00C50EF0">
          <w:rPr>
            <w:noProof/>
            <w:webHidden/>
          </w:rPr>
          <w:fldChar w:fldCharType="end"/>
        </w:r>
      </w:hyperlink>
    </w:p>
    <w:p w14:paraId="03644313" w14:textId="6A212DB1" w:rsidR="00C50EF0" w:rsidRDefault="00D75256">
      <w:pPr>
        <w:pStyle w:val="23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24499327" w:history="1">
        <w:r w:rsidR="00C50EF0" w:rsidRPr="00B629F9">
          <w:rPr>
            <w:rStyle w:val="af7"/>
            <w:noProof/>
          </w:rPr>
          <w:t>2.1 Настройка конфигурации и инсталляции ПО</w:t>
        </w:r>
        <w:r w:rsidR="00C50EF0">
          <w:rPr>
            <w:noProof/>
            <w:webHidden/>
          </w:rPr>
          <w:tab/>
        </w:r>
        <w:r w:rsidR="00C50EF0">
          <w:rPr>
            <w:noProof/>
            <w:webHidden/>
          </w:rPr>
          <w:fldChar w:fldCharType="begin"/>
        </w:r>
        <w:r w:rsidR="00C50EF0">
          <w:rPr>
            <w:noProof/>
            <w:webHidden/>
          </w:rPr>
          <w:instrText xml:space="preserve"> PAGEREF _Toc224499327 \h </w:instrText>
        </w:r>
        <w:r w:rsidR="00C50EF0">
          <w:rPr>
            <w:noProof/>
            <w:webHidden/>
          </w:rPr>
        </w:r>
        <w:r w:rsidR="00C50EF0">
          <w:rPr>
            <w:noProof/>
            <w:webHidden/>
          </w:rPr>
          <w:fldChar w:fldCharType="separate"/>
        </w:r>
        <w:r w:rsidR="00C50EF0">
          <w:rPr>
            <w:noProof/>
            <w:webHidden/>
          </w:rPr>
          <w:t>8</w:t>
        </w:r>
        <w:r w:rsidR="00C50EF0">
          <w:rPr>
            <w:noProof/>
            <w:webHidden/>
          </w:rPr>
          <w:fldChar w:fldCharType="end"/>
        </w:r>
      </w:hyperlink>
    </w:p>
    <w:p w14:paraId="386DD811" w14:textId="37DC751E" w:rsidR="00C50EF0" w:rsidRDefault="00D75256">
      <w:pPr>
        <w:pStyle w:val="23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24499328" w:history="1">
        <w:r w:rsidR="00C50EF0" w:rsidRPr="00B629F9">
          <w:rPr>
            <w:rStyle w:val="af7"/>
            <w:noProof/>
            <w:lang w:val="en-US"/>
          </w:rPr>
          <w:t>2.2</w:t>
        </w:r>
        <w:r w:rsidR="00C50EF0" w:rsidRPr="00B629F9">
          <w:rPr>
            <w:rStyle w:val="af7"/>
            <w:noProof/>
          </w:rPr>
          <w:t xml:space="preserve"> Анализ эксплуатационных характеристик</w:t>
        </w:r>
        <w:r w:rsidR="00C50EF0">
          <w:rPr>
            <w:noProof/>
            <w:webHidden/>
          </w:rPr>
          <w:tab/>
        </w:r>
        <w:r w:rsidR="00C50EF0">
          <w:rPr>
            <w:noProof/>
            <w:webHidden/>
          </w:rPr>
          <w:fldChar w:fldCharType="begin"/>
        </w:r>
        <w:r w:rsidR="00C50EF0">
          <w:rPr>
            <w:noProof/>
            <w:webHidden/>
          </w:rPr>
          <w:instrText xml:space="preserve"> PAGEREF _Toc224499328 \h </w:instrText>
        </w:r>
        <w:r w:rsidR="00C50EF0">
          <w:rPr>
            <w:noProof/>
            <w:webHidden/>
          </w:rPr>
        </w:r>
        <w:r w:rsidR="00C50EF0">
          <w:rPr>
            <w:noProof/>
            <w:webHidden/>
          </w:rPr>
          <w:fldChar w:fldCharType="separate"/>
        </w:r>
        <w:r w:rsidR="00C50EF0">
          <w:rPr>
            <w:noProof/>
            <w:webHidden/>
          </w:rPr>
          <w:t>9</w:t>
        </w:r>
        <w:r w:rsidR="00C50EF0">
          <w:rPr>
            <w:noProof/>
            <w:webHidden/>
          </w:rPr>
          <w:fldChar w:fldCharType="end"/>
        </w:r>
      </w:hyperlink>
    </w:p>
    <w:p w14:paraId="6906C570" w14:textId="6E15CCC9" w:rsidR="00C50EF0" w:rsidRDefault="00D75256">
      <w:pPr>
        <w:pStyle w:val="23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24499329" w:history="1">
        <w:r w:rsidR="00C50EF0" w:rsidRPr="00B629F9">
          <w:rPr>
            <w:rStyle w:val="af7"/>
            <w:noProof/>
          </w:rPr>
          <w:t>2.3 Модификация компонентов ПО</w:t>
        </w:r>
        <w:r w:rsidR="00C50EF0">
          <w:rPr>
            <w:noProof/>
            <w:webHidden/>
          </w:rPr>
          <w:tab/>
        </w:r>
        <w:r w:rsidR="00C50EF0">
          <w:rPr>
            <w:noProof/>
            <w:webHidden/>
          </w:rPr>
          <w:fldChar w:fldCharType="begin"/>
        </w:r>
        <w:r w:rsidR="00C50EF0">
          <w:rPr>
            <w:noProof/>
            <w:webHidden/>
          </w:rPr>
          <w:instrText xml:space="preserve"> PAGEREF _Toc224499329 \h </w:instrText>
        </w:r>
        <w:r w:rsidR="00C50EF0">
          <w:rPr>
            <w:noProof/>
            <w:webHidden/>
          </w:rPr>
        </w:r>
        <w:r w:rsidR="00C50EF0">
          <w:rPr>
            <w:noProof/>
            <w:webHidden/>
          </w:rPr>
          <w:fldChar w:fldCharType="separate"/>
        </w:r>
        <w:r w:rsidR="00C50EF0">
          <w:rPr>
            <w:noProof/>
            <w:webHidden/>
          </w:rPr>
          <w:t>9</w:t>
        </w:r>
        <w:r w:rsidR="00C50EF0">
          <w:rPr>
            <w:noProof/>
            <w:webHidden/>
          </w:rPr>
          <w:fldChar w:fldCharType="end"/>
        </w:r>
      </w:hyperlink>
    </w:p>
    <w:p w14:paraId="43D13B8B" w14:textId="1897881D" w:rsidR="00C50EF0" w:rsidRDefault="00D75256">
      <w:pPr>
        <w:pStyle w:val="23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24499330" w:history="1">
        <w:r w:rsidR="00C50EF0" w:rsidRPr="00B629F9">
          <w:rPr>
            <w:rStyle w:val="af7"/>
            <w:noProof/>
          </w:rPr>
          <w:t>2.4 Обеспечение защиты ПО и данных</w:t>
        </w:r>
        <w:r w:rsidR="00C50EF0">
          <w:rPr>
            <w:noProof/>
            <w:webHidden/>
          </w:rPr>
          <w:tab/>
        </w:r>
        <w:r w:rsidR="00C50EF0">
          <w:rPr>
            <w:noProof/>
            <w:webHidden/>
          </w:rPr>
          <w:fldChar w:fldCharType="begin"/>
        </w:r>
        <w:r w:rsidR="00C50EF0">
          <w:rPr>
            <w:noProof/>
            <w:webHidden/>
          </w:rPr>
          <w:instrText xml:space="preserve"> PAGEREF _Toc224499330 \h </w:instrText>
        </w:r>
        <w:r w:rsidR="00C50EF0">
          <w:rPr>
            <w:noProof/>
            <w:webHidden/>
          </w:rPr>
        </w:r>
        <w:r w:rsidR="00C50EF0">
          <w:rPr>
            <w:noProof/>
            <w:webHidden/>
          </w:rPr>
          <w:fldChar w:fldCharType="separate"/>
        </w:r>
        <w:r w:rsidR="00C50EF0">
          <w:rPr>
            <w:noProof/>
            <w:webHidden/>
          </w:rPr>
          <w:t>11</w:t>
        </w:r>
        <w:r w:rsidR="00C50EF0">
          <w:rPr>
            <w:noProof/>
            <w:webHidden/>
          </w:rPr>
          <w:fldChar w:fldCharType="end"/>
        </w:r>
      </w:hyperlink>
    </w:p>
    <w:p w14:paraId="4CE625E0" w14:textId="1EEF82B0" w:rsidR="00C50EF0" w:rsidRDefault="00D75256">
      <w:pPr>
        <w:pStyle w:val="12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24499331" w:history="1">
        <w:r w:rsidR="00C50EF0" w:rsidRPr="00B629F9">
          <w:rPr>
            <w:rStyle w:val="af7"/>
            <w:noProof/>
          </w:rPr>
          <w:t>Заключение</w:t>
        </w:r>
        <w:r w:rsidR="00C50EF0">
          <w:rPr>
            <w:noProof/>
            <w:webHidden/>
          </w:rPr>
          <w:tab/>
        </w:r>
        <w:r w:rsidR="00C50EF0">
          <w:rPr>
            <w:noProof/>
            <w:webHidden/>
          </w:rPr>
          <w:fldChar w:fldCharType="begin"/>
        </w:r>
        <w:r w:rsidR="00C50EF0">
          <w:rPr>
            <w:noProof/>
            <w:webHidden/>
          </w:rPr>
          <w:instrText xml:space="preserve"> PAGEREF _Toc224499331 \h </w:instrText>
        </w:r>
        <w:r w:rsidR="00C50EF0">
          <w:rPr>
            <w:noProof/>
            <w:webHidden/>
          </w:rPr>
        </w:r>
        <w:r w:rsidR="00C50EF0">
          <w:rPr>
            <w:noProof/>
            <w:webHidden/>
          </w:rPr>
          <w:fldChar w:fldCharType="separate"/>
        </w:r>
        <w:r w:rsidR="00C50EF0">
          <w:rPr>
            <w:noProof/>
            <w:webHidden/>
          </w:rPr>
          <w:t>12</w:t>
        </w:r>
        <w:r w:rsidR="00C50EF0">
          <w:rPr>
            <w:noProof/>
            <w:webHidden/>
          </w:rPr>
          <w:fldChar w:fldCharType="end"/>
        </w:r>
      </w:hyperlink>
    </w:p>
    <w:p w14:paraId="3447EF2C" w14:textId="5FCE9130" w:rsidR="00C50EF0" w:rsidRDefault="00D75256">
      <w:pPr>
        <w:pStyle w:val="12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24499332" w:history="1">
        <w:r w:rsidR="00C50EF0" w:rsidRPr="00B629F9">
          <w:rPr>
            <w:rStyle w:val="af7"/>
            <w:noProof/>
          </w:rPr>
          <w:t>Список использованных источников</w:t>
        </w:r>
        <w:r w:rsidR="00C50EF0">
          <w:rPr>
            <w:noProof/>
            <w:webHidden/>
          </w:rPr>
          <w:tab/>
        </w:r>
        <w:r w:rsidR="00C50EF0">
          <w:rPr>
            <w:noProof/>
            <w:webHidden/>
          </w:rPr>
          <w:fldChar w:fldCharType="begin"/>
        </w:r>
        <w:r w:rsidR="00C50EF0">
          <w:rPr>
            <w:noProof/>
            <w:webHidden/>
          </w:rPr>
          <w:instrText xml:space="preserve"> PAGEREF _Toc224499332 \h </w:instrText>
        </w:r>
        <w:r w:rsidR="00C50EF0">
          <w:rPr>
            <w:noProof/>
            <w:webHidden/>
          </w:rPr>
        </w:r>
        <w:r w:rsidR="00C50EF0">
          <w:rPr>
            <w:noProof/>
            <w:webHidden/>
          </w:rPr>
          <w:fldChar w:fldCharType="separate"/>
        </w:r>
        <w:r w:rsidR="00C50EF0">
          <w:rPr>
            <w:noProof/>
            <w:webHidden/>
          </w:rPr>
          <w:t>13</w:t>
        </w:r>
        <w:r w:rsidR="00C50EF0">
          <w:rPr>
            <w:noProof/>
            <w:webHidden/>
          </w:rPr>
          <w:fldChar w:fldCharType="end"/>
        </w:r>
      </w:hyperlink>
    </w:p>
    <w:p w14:paraId="64EBBEDE" w14:textId="46AF3AEF" w:rsidR="008532F7" w:rsidRPr="008532F7" w:rsidRDefault="00C02CA6" w:rsidP="008532F7">
      <w:r>
        <w:fldChar w:fldCharType="end"/>
      </w:r>
    </w:p>
    <w:p w14:paraId="5F5B08FE" w14:textId="444752BA" w:rsidR="00556BD2" w:rsidRDefault="00C50EF0" w:rsidP="00556BD2">
      <w:pPr>
        <w:pStyle w:val="10"/>
        <w:numPr>
          <w:ilvl w:val="0"/>
          <w:numId w:val="0"/>
        </w:numPr>
        <w:jc w:val="center"/>
      </w:pPr>
      <w:bookmarkStart w:id="1" w:name="_Toc223119244"/>
      <w:bookmarkStart w:id="2" w:name="_Toc224499320"/>
      <w:r>
        <w:lastRenderedPageBreak/>
        <w:t>П</w:t>
      </w:r>
      <w:bookmarkEnd w:id="1"/>
      <w:r>
        <w:t>ЕРЕЧЕНЬ СОКРАЩЕНИЙ И ОБОЗНАЧЕНИЙ</w:t>
      </w:r>
      <w:bookmarkEnd w:id="2"/>
    </w:p>
    <w:p w14:paraId="4274D39C" w14:textId="77777777" w:rsidR="00556BD2" w:rsidRDefault="00556BD2" w:rsidP="00556BD2">
      <w:pPr>
        <w:pStyle w:val="a3"/>
      </w:pPr>
      <w:r w:rsidRPr="006D0C39">
        <w:t xml:space="preserve">В настоящем </w:t>
      </w:r>
      <w:r>
        <w:t>техническом</w:t>
      </w:r>
      <w:r w:rsidRPr="006D0C39">
        <w:t xml:space="preserve"> </w:t>
      </w:r>
      <w:r>
        <w:t>отчете</w:t>
      </w:r>
      <w:r w:rsidRPr="006D0C39">
        <w:t xml:space="preserve"> применяются следующие сокращения и обозначения:</w:t>
      </w:r>
    </w:p>
    <w:p w14:paraId="0A7C1DFD" w14:textId="5C97C2B4" w:rsidR="00556BD2" w:rsidRDefault="00556BD2" w:rsidP="00556BD2">
      <w:pPr>
        <w:pStyle w:val="a3"/>
      </w:pPr>
      <w:r>
        <w:t>ИС – информационная система</w:t>
      </w:r>
    </w:p>
    <w:p w14:paraId="150EB721" w14:textId="77777777" w:rsidR="003E2F9B" w:rsidRDefault="003E2F9B" w:rsidP="003E2F9B">
      <w:pPr>
        <w:pStyle w:val="a3"/>
        <w:widowControl w:val="0"/>
        <w:rPr>
          <w:rFonts w:eastAsia="Times New Roman" w:cs="Times New Roman"/>
          <w:color w:val="000000" w:themeColor="text1"/>
        </w:rPr>
      </w:pPr>
      <w:r w:rsidRPr="2F36293D">
        <w:rPr>
          <w:rFonts w:eastAsia="Times New Roman" w:cs="Times New Roman"/>
        </w:rPr>
        <w:t>ПК – персональный компьютер</w:t>
      </w:r>
    </w:p>
    <w:p w14:paraId="7DDC44D4" w14:textId="7BC9DCA5" w:rsidR="003E2F9B" w:rsidRPr="004408ED" w:rsidRDefault="003E2F9B" w:rsidP="00C011FE">
      <w:pPr>
        <w:pStyle w:val="a3"/>
        <w:widowControl w:val="0"/>
        <w:rPr>
          <w:rFonts w:eastAsia="Times New Roman" w:cs="Times New Roman"/>
        </w:rPr>
      </w:pPr>
      <w:r w:rsidRPr="2F36293D">
        <w:rPr>
          <w:rFonts w:eastAsia="Times New Roman" w:cs="Times New Roman"/>
        </w:rPr>
        <w:t>ПО</w:t>
      </w:r>
      <w:r w:rsidRPr="004408ED">
        <w:rPr>
          <w:rFonts w:eastAsia="Times New Roman" w:cs="Times New Roman"/>
        </w:rPr>
        <w:t xml:space="preserve"> – </w:t>
      </w:r>
      <w:r w:rsidRPr="2F36293D">
        <w:rPr>
          <w:rFonts w:eastAsia="Times New Roman" w:cs="Times New Roman"/>
        </w:rPr>
        <w:t>программное</w:t>
      </w:r>
      <w:r w:rsidRPr="004408ED">
        <w:rPr>
          <w:rFonts w:eastAsia="Times New Roman" w:cs="Times New Roman"/>
        </w:rPr>
        <w:t xml:space="preserve"> </w:t>
      </w:r>
      <w:r w:rsidRPr="2F36293D">
        <w:rPr>
          <w:rFonts w:eastAsia="Times New Roman" w:cs="Times New Roman"/>
        </w:rPr>
        <w:t>обеспечение</w:t>
      </w:r>
    </w:p>
    <w:p w14:paraId="1126E498" w14:textId="1C1C50A5" w:rsidR="001F6761" w:rsidRPr="001F6761" w:rsidRDefault="001F6761" w:rsidP="00C011FE">
      <w:pPr>
        <w:pStyle w:val="a3"/>
        <w:widowControl w:val="0"/>
        <w:rPr>
          <w:rFonts w:eastAsia="Times New Roman" w:cs="Times New Roman"/>
        </w:rPr>
      </w:pPr>
      <w:r>
        <w:rPr>
          <w:rFonts w:eastAsia="Times New Roman" w:cs="Times New Roman"/>
        </w:rPr>
        <w:t>СУБД</w:t>
      </w:r>
    </w:p>
    <w:p w14:paraId="064983B6" w14:textId="77777777" w:rsidR="003E2F9B" w:rsidRPr="004408ED" w:rsidRDefault="003E2F9B" w:rsidP="003E2F9B">
      <w:pPr>
        <w:pStyle w:val="a3"/>
        <w:widowControl w:val="0"/>
        <w:rPr>
          <w:rFonts w:eastAsia="Times New Roman" w:cs="Times New Roman"/>
        </w:rPr>
      </w:pPr>
    </w:p>
    <w:p w14:paraId="5F03BC1E" w14:textId="401217C6" w:rsidR="003E2F9B" w:rsidRPr="001F6761" w:rsidRDefault="00227BA7" w:rsidP="00C011FE">
      <w:pPr>
        <w:pStyle w:val="a3"/>
        <w:widowControl w:val="0"/>
        <w:rPr>
          <w:rFonts w:eastAsia="Times New Roman" w:cs="Times New Roman"/>
        </w:rPr>
      </w:pPr>
      <w:r>
        <w:rPr>
          <w:rFonts w:eastAsia="Times New Roman" w:cs="Times New Roman"/>
          <w:lang w:val="en-US"/>
        </w:rPr>
        <w:t>ASP</w:t>
      </w:r>
      <w:r w:rsidRPr="001F6761">
        <w:rPr>
          <w:rFonts w:eastAsia="Times New Roman" w:cs="Times New Roman"/>
        </w:rPr>
        <w:t>.</w:t>
      </w:r>
      <w:r>
        <w:rPr>
          <w:rFonts w:eastAsia="Times New Roman" w:cs="Times New Roman"/>
          <w:lang w:val="en-US"/>
        </w:rPr>
        <w:t>NET</w:t>
      </w:r>
      <w:r w:rsidRPr="001F6761">
        <w:rPr>
          <w:rFonts w:eastAsia="Times New Roman" w:cs="Times New Roman"/>
        </w:rPr>
        <w:t xml:space="preserve"> - </w:t>
      </w:r>
      <w:r w:rsidR="001F6761">
        <w:t>платформа разработки веб-приложений</w:t>
      </w:r>
    </w:p>
    <w:p w14:paraId="5CFBA535" w14:textId="11D0D452" w:rsidR="00556BD2" w:rsidRPr="004408ED" w:rsidRDefault="00556BD2" w:rsidP="00C011FE">
      <w:pPr>
        <w:pStyle w:val="a3"/>
        <w:widowControl w:val="0"/>
        <w:rPr>
          <w:rFonts w:eastAsia="Times New Roman" w:cs="Times New Roman"/>
        </w:rPr>
      </w:pPr>
      <w:r>
        <w:rPr>
          <w:rFonts w:eastAsia="Times New Roman" w:cs="Times New Roman"/>
          <w:lang w:val="en-US"/>
        </w:rPr>
        <w:t>JWT</w:t>
      </w:r>
      <w:r w:rsidRPr="004408ED">
        <w:rPr>
          <w:rFonts w:eastAsia="Times New Roman" w:cs="Times New Roman"/>
        </w:rPr>
        <w:t xml:space="preserve"> – </w:t>
      </w:r>
      <w:r w:rsidR="004408ED">
        <w:rPr>
          <w:rFonts w:eastAsia="Times New Roman" w:cs="Times New Roman"/>
        </w:rPr>
        <w:t>стандарт для создания токенов доступа</w:t>
      </w:r>
    </w:p>
    <w:p w14:paraId="26099843" w14:textId="0902CC73" w:rsidR="003E2F9B" w:rsidRDefault="003E2F9B" w:rsidP="00686F12">
      <w:pPr>
        <w:pStyle w:val="a3"/>
        <w:widowControl w:val="0"/>
        <w:rPr>
          <w:rFonts w:eastAsia="Times New Roman" w:cs="Times New Roman"/>
        </w:rPr>
      </w:pPr>
      <w:r w:rsidRPr="2F36293D">
        <w:rPr>
          <w:rFonts w:eastAsia="Times New Roman" w:cs="Times New Roman"/>
        </w:rPr>
        <w:t>SQL – язык структурированных запросов</w:t>
      </w:r>
    </w:p>
    <w:p w14:paraId="5B3CD066" w14:textId="5E3239C7" w:rsidR="00227BA7" w:rsidRPr="00A2251D" w:rsidRDefault="00227BA7" w:rsidP="00686F12">
      <w:pPr>
        <w:pStyle w:val="a3"/>
        <w:widowControl w:val="0"/>
        <w:rPr>
          <w:rFonts w:eastAsia="Times New Roman" w:cs="Times New Roman"/>
          <w:color w:val="000000" w:themeColor="text1"/>
        </w:rPr>
      </w:pPr>
    </w:p>
    <w:p w14:paraId="183FA819" w14:textId="45A5B868" w:rsidR="00556BD2" w:rsidRDefault="00C50EF0" w:rsidP="00556BD2">
      <w:pPr>
        <w:pStyle w:val="10"/>
        <w:numPr>
          <w:ilvl w:val="0"/>
          <w:numId w:val="0"/>
        </w:numPr>
        <w:jc w:val="center"/>
      </w:pPr>
      <w:bookmarkStart w:id="3" w:name="_Toc223119245"/>
      <w:bookmarkStart w:id="4" w:name="_Toc224499321"/>
      <w:r>
        <w:lastRenderedPageBreak/>
        <w:t>В</w:t>
      </w:r>
      <w:bookmarkEnd w:id="3"/>
      <w:r>
        <w:t>ВЕДЕНИЕ</w:t>
      </w:r>
      <w:bookmarkEnd w:id="4"/>
    </w:p>
    <w:p w14:paraId="4233E1F7" w14:textId="77777777" w:rsidR="00556BD2" w:rsidRDefault="00556BD2" w:rsidP="00556BD2">
      <w:pPr>
        <w:widowControl w:val="0"/>
        <w:spacing w:line="360" w:lineRule="auto"/>
        <w:ind w:firstLine="708"/>
        <w:rPr>
          <w:rFonts w:eastAsia="Times New Roman" w:cs="Times New Roman"/>
          <w:bCs/>
          <w:color w:val="000000" w:themeColor="text1"/>
          <w:szCs w:val="28"/>
        </w:rPr>
      </w:pPr>
      <w:r w:rsidRPr="008F2E2F">
        <w:rPr>
          <w:rFonts w:eastAsia="Times New Roman" w:cs="Times New Roman"/>
          <w:bCs/>
          <w:color w:val="000000" w:themeColor="text1"/>
          <w:szCs w:val="28"/>
        </w:rPr>
        <w:t>Прохождение производственной практики осуществляется в</w:t>
      </w:r>
      <w:r w:rsidRPr="008F2E2F">
        <w:rPr>
          <w:rFonts w:eastAsia="Times New Roman" w:cs="Times New Roman"/>
          <w:bCs/>
          <w:i/>
          <w:color w:val="000000" w:themeColor="text1"/>
          <w:szCs w:val="28"/>
        </w:rPr>
        <w:t xml:space="preserve"> </w:t>
      </w:r>
      <w:r w:rsidRPr="008F2E2F">
        <w:rPr>
          <w:rFonts w:eastAsia="Times New Roman" w:cs="Times New Roman"/>
          <w:bCs/>
          <w:color w:val="000000" w:themeColor="text1"/>
          <w:szCs w:val="28"/>
        </w:rPr>
        <w:t xml:space="preserve">ИП «Осин Егор Алексеевич». </w:t>
      </w:r>
    </w:p>
    <w:p w14:paraId="1FF27F6E" w14:textId="4BDEECEB" w:rsidR="003E2F9B" w:rsidRPr="006351F3" w:rsidRDefault="003E2F9B" w:rsidP="00556BD2">
      <w:pPr>
        <w:widowControl w:val="0"/>
        <w:spacing w:line="360" w:lineRule="auto"/>
        <w:ind w:firstLine="708"/>
        <w:rPr>
          <w:rFonts w:eastAsia="Times New Roman" w:cs="Times New Roman"/>
          <w:bCs/>
          <w:color w:val="000000" w:themeColor="text1"/>
          <w:szCs w:val="28"/>
        </w:rPr>
      </w:pPr>
      <w:r w:rsidRPr="008F2E2F">
        <w:rPr>
          <w:rFonts w:eastAsia="Times New Roman" w:cs="Times New Roman"/>
          <w:bCs/>
          <w:color w:val="000000" w:themeColor="text1"/>
          <w:szCs w:val="28"/>
        </w:rPr>
        <w:t>Производственная практика является неотъемлемой частью учебного процесса образовательной программы среднего профессионального образования по специальности 09.02.07 Информационные системы и программирование.</w:t>
      </w:r>
    </w:p>
    <w:p w14:paraId="3B41BA74" w14:textId="78143ADA" w:rsidR="00D91790" w:rsidRPr="00D91790" w:rsidRDefault="00D91790" w:rsidP="00D8250B">
      <w:pPr>
        <w:widowControl w:val="0"/>
        <w:spacing w:line="360" w:lineRule="auto"/>
        <w:ind w:firstLine="708"/>
        <w:rPr>
          <w:rFonts w:eastAsia="Times New Roman" w:cs="Times New Roman"/>
          <w:bCs/>
          <w:color w:val="000000" w:themeColor="text1"/>
          <w:szCs w:val="28"/>
        </w:rPr>
      </w:pPr>
      <w:r w:rsidRPr="008F2E2F">
        <w:rPr>
          <w:rFonts w:eastAsia="Times New Roman" w:cs="Times New Roman"/>
          <w:bCs/>
          <w:color w:val="000000" w:themeColor="text1"/>
          <w:szCs w:val="28"/>
        </w:rPr>
        <w:t>Основным видом деятельности</w:t>
      </w:r>
      <w:r>
        <w:rPr>
          <w:rFonts w:eastAsia="Times New Roman" w:cs="Times New Roman"/>
          <w:bCs/>
          <w:color w:val="000000" w:themeColor="text1"/>
          <w:szCs w:val="28"/>
        </w:rPr>
        <w:t xml:space="preserve"> </w:t>
      </w:r>
      <w:r w:rsidR="004408ED">
        <w:rPr>
          <w:rFonts w:eastAsia="Times New Roman" w:cs="Times New Roman"/>
          <w:bCs/>
          <w:color w:val="000000" w:themeColor="text1"/>
          <w:szCs w:val="28"/>
        </w:rPr>
        <w:t>предприятия</w:t>
      </w:r>
      <w:r>
        <w:rPr>
          <w:rFonts w:eastAsia="Times New Roman" w:cs="Times New Roman"/>
          <w:bCs/>
          <w:color w:val="000000" w:themeColor="text1"/>
          <w:szCs w:val="28"/>
        </w:rPr>
        <w:t xml:space="preserve"> является предоставление туристических услуг</w:t>
      </w:r>
      <w:r w:rsidRPr="008F2E2F">
        <w:rPr>
          <w:rFonts w:eastAsia="Times New Roman" w:cs="Times New Roman"/>
          <w:bCs/>
          <w:color w:val="000000" w:themeColor="text1"/>
          <w:szCs w:val="28"/>
        </w:rPr>
        <w:t>.</w:t>
      </w:r>
    </w:p>
    <w:p w14:paraId="64140387" w14:textId="1DDBEE93" w:rsidR="003E2F9B" w:rsidRPr="008F2E2F" w:rsidRDefault="003E2F9B" w:rsidP="00D91790">
      <w:pPr>
        <w:widowControl w:val="0"/>
        <w:spacing w:line="360" w:lineRule="auto"/>
        <w:ind w:firstLine="708"/>
        <w:rPr>
          <w:rFonts w:eastAsia="Times New Roman" w:cs="Times New Roman"/>
          <w:bCs/>
          <w:color w:val="000000" w:themeColor="text1"/>
          <w:szCs w:val="28"/>
        </w:rPr>
      </w:pPr>
      <w:r w:rsidRPr="008F2E2F">
        <w:rPr>
          <w:rFonts w:eastAsia="Times New Roman" w:cs="Times New Roman"/>
          <w:bCs/>
          <w:color w:val="000000" w:themeColor="text1"/>
          <w:szCs w:val="28"/>
        </w:rPr>
        <w:t>Целью прохождения производственной практики является</w:t>
      </w:r>
      <w:r w:rsidR="00D91790" w:rsidRPr="00D91790">
        <w:rPr>
          <w:rFonts w:eastAsia="Times New Roman" w:cs="Times New Roman"/>
          <w:bCs/>
          <w:color w:val="000000" w:themeColor="text1"/>
          <w:szCs w:val="28"/>
        </w:rPr>
        <w:t xml:space="preserve"> </w:t>
      </w:r>
      <w:r w:rsidRPr="008F2E2F">
        <w:rPr>
          <w:rFonts w:eastAsia="Times New Roman" w:cs="Times New Roman"/>
          <w:bCs/>
          <w:color w:val="000000" w:themeColor="text1"/>
          <w:szCs w:val="28"/>
        </w:rPr>
        <w:t>получение практического опыта выполнения работ по ПМ.</w:t>
      </w:r>
      <w:r w:rsidR="00AA3205">
        <w:rPr>
          <w:rFonts w:eastAsia="Times New Roman" w:cs="Times New Roman"/>
          <w:bCs/>
          <w:color w:val="000000" w:themeColor="text1"/>
          <w:szCs w:val="28"/>
        </w:rPr>
        <w:t>04</w:t>
      </w:r>
      <w:r w:rsidRPr="008F2E2F">
        <w:rPr>
          <w:rFonts w:eastAsia="Times New Roman" w:cs="Times New Roman"/>
          <w:bCs/>
          <w:color w:val="000000" w:themeColor="text1"/>
          <w:szCs w:val="28"/>
        </w:rPr>
        <w:t xml:space="preserve"> «</w:t>
      </w:r>
      <w:r w:rsidR="00AA3205">
        <w:rPr>
          <w:rFonts w:eastAsia="Times New Roman" w:cs="Times New Roman"/>
          <w:bCs/>
          <w:color w:val="000000" w:themeColor="text1"/>
          <w:szCs w:val="28"/>
        </w:rPr>
        <w:t>Сопровождение и обслуживание программного обеспечения компьютерных систем</w:t>
      </w:r>
      <w:r w:rsidRPr="008F2E2F">
        <w:rPr>
          <w:rFonts w:eastAsia="Times New Roman" w:cs="Times New Roman"/>
          <w:bCs/>
          <w:color w:val="000000" w:themeColor="text1"/>
          <w:szCs w:val="28"/>
        </w:rPr>
        <w:t>» и развитие общих и профессиональных компетенций.</w:t>
      </w:r>
    </w:p>
    <w:p w14:paraId="6ED82CEE" w14:textId="77777777" w:rsidR="003E2F9B" w:rsidRPr="008F2E2F" w:rsidRDefault="003E2F9B" w:rsidP="003E2F9B">
      <w:pPr>
        <w:widowControl w:val="0"/>
        <w:spacing w:line="360" w:lineRule="auto"/>
        <w:ind w:firstLine="708"/>
        <w:rPr>
          <w:rFonts w:eastAsia="Times New Roman" w:cs="Times New Roman"/>
          <w:bCs/>
          <w:color w:val="000000" w:themeColor="text1"/>
          <w:szCs w:val="28"/>
        </w:rPr>
      </w:pPr>
      <w:r w:rsidRPr="008F2E2F">
        <w:rPr>
          <w:rFonts w:eastAsia="Times New Roman" w:cs="Times New Roman"/>
          <w:bCs/>
          <w:color w:val="000000" w:themeColor="text1"/>
          <w:szCs w:val="28"/>
        </w:rPr>
        <w:t>Для достижения поставленной цели требуется решить следующие задачи:</w:t>
      </w:r>
    </w:p>
    <w:p w14:paraId="76408CF6" w14:textId="2DDCCE12" w:rsidR="003E2F9B" w:rsidRPr="008F2E2F" w:rsidRDefault="003E2F9B" w:rsidP="003E2F9B">
      <w:pPr>
        <w:pStyle w:val="a1"/>
      </w:pPr>
      <w:r w:rsidRPr="008F2E2F">
        <w:t>осуществить</w:t>
      </w:r>
      <w:r w:rsidR="00AA3205">
        <w:t xml:space="preserve"> подбор и настройку конфигурации ПО компьютерных систем</w:t>
      </w:r>
      <w:r w:rsidRPr="008F2E2F">
        <w:t>;</w:t>
      </w:r>
    </w:p>
    <w:p w14:paraId="256CA5CA" w14:textId="30A9ED76" w:rsidR="003E2F9B" w:rsidRPr="008F2E2F" w:rsidRDefault="00AA3205" w:rsidP="003E2F9B">
      <w:pPr>
        <w:pStyle w:val="a1"/>
      </w:pPr>
      <w:r>
        <w:t>инсталляция ПО компьютерных систем</w:t>
      </w:r>
      <w:r w:rsidR="003E2F9B" w:rsidRPr="008F2E2F">
        <w:t>;</w:t>
      </w:r>
    </w:p>
    <w:p w14:paraId="542109ED" w14:textId="59BE7DEC" w:rsidR="003E2F9B" w:rsidRPr="008F2E2F" w:rsidRDefault="00AA3205" w:rsidP="003E2F9B">
      <w:pPr>
        <w:pStyle w:val="a1"/>
      </w:pPr>
      <w:r>
        <w:t>настроить отдельные компоненты ПО компьютерных систем</w:t>
      </w:r>
      <w:r w:rsidR="003E2F9B" w:rsidRPr="008F2E2F">
        <w:t>;</w:t>
      </w:r>
    </w:p>
    <w:p w14:paraId="1286B73F" w14:textId="3C780EB7" w:rsidR="003E2F9B" w:rsidRPr="008F2E2F" w:rsidRDefault="00AA3205" w:rsidP="003E2F9B">
      <w:pPr>
        <w:pStyle w:val="a1"/>
      </w:pPr>
      <w:r>
        <w:t>измерить эксплуатационные характеристики ПО компьютерных систем</w:t>
      </w:r>
      <w:r w:rsidR="003E2F9B" w:rsidRPr="008F2E2F">
        <w:t>;</w:t>
      </w:r>
    </w:p>
    <w:p w14:paraId="55309FD0" w14:textId="529FC85D" w:rsidR="003E2F9B" w:rsidRPr="008F2E2F" w:rsidRDefault="003E2F9B" w:rsidP="003E2F9B">
      <w:pPr>
        <w:pStyle w:val="a1"/>
      </w:pPr>
      <w:r w:rsidRPr="008F2E2F">
        <w:t xml:space="preserve">выполнить </w:t>
      </w:r>
      <w:r w:rsidR="00AA3205">
        <w:t>анализ характеристик качества ПО</w:t>
      </w:r>
      <w:r w:rsidRPr="008F2E2F">
        <w:t>;</w:t>
      </w:r>
    </w:p>
    <w:p w14:paraId="456FC3AE" w14:textId="760900B6" w:rsidR="003E2F9B" w:rsidRPr="008F2E2F" w:rsidRDefault="004512E1" w:rsidP="003E2F9B">
      <w:pPr>
        <w:pStyle w:val="a1"/>
      </w:pPr>
      <w:r>
        <w:t>провести модификацию отдельных компонентов ПО в соответствии с потребностями заказчика</w:t>
      </w:r>
      <w:r w:rsidR="003E2F9B" w:rsidRPr="008F2E2F">
        <w:t>;</w:t>
      </w:r>
    </w:p>
    <w:p w14:paraId="6BB2D13C" w14:textId="3E27CB0B" w:rsidR="003E2F9B" w:rsidRPr="008F2E2F" w:rsidRDefault="004512E1" w:rsidP="003E2F9B">
      <w:pPr>
        <w:pStyle w:val="a1"/>
      </w:pPr>
      <w:r>
        <w:t>выполнить отдельные виды работ на этапе поддержки ПО компьютерной системы</w:t>
      </w:r>
      <w:r w:rsidR="004408ED">
        <w:t>.</w:t>
      </w:r>
    </w:p>
    <w:p w14:paraId="51D98770" w14:textId="77777777" w:rsidR="003E2F9B" w:rsidRPr="008F2E2F" w:rsidRDefault="003E2F9B" w:rsidP="003E2F9B">
      <w:pPr>
        <w:widowControl w:val="0"/>
        <w:spacing w:line="360" w:lineRule="auto"/>
        <w:ind w:firstLine="708"/>
        <w:rPr>
          <w:rFonts w:eastAsia="Times New Roman" w:cs="Times New Roman"/>
          <w:bCs/>
          <w:color w:val="000000" w:themeColor="text1"/>
          <w:szCs w:val="28"/>
        </w:rPr>
      </w:pPr>
      <w:r w:rsidRPr="008F2E2F">
        <w:rPr>
          <w:rFonts w:eastAsia="Times New Roman" w:cs="Times New Roman"/>
          <w:bCs/>
          <w:color w:val="000000" w:themeColor="text1"/>
          <w:szCs w:val="28"/>
        </w:rPr>
        <w:t>Для выполнения поставленных задач будет использоваться ПК со следующим аппаратным и программным обеспечением:</w:t>
      </w:r>
    </w:p>
    <w:p w14:paraId="212DADC1" w14:textId="114D170E" w:rsidR="003E2F9B" w:rsidRPr="00E43AC3" w:rsidRDefault="003E2F9B" w:rsidP="003E2F9B">
      <w:pPr>
        <w:pStyle w:val="a1"/>
        <w:rPr>
          <w:lang w:val="en-US"/>
        </w:rPr>
      </w:pPr>
      <w:r w:rsidRPr="2F36293D">
        <w:t>процессор</w:t>
      </w:r>
      <w:r w:rsidRPr="2F36293D">
        <w:rPr>
          <w:lang w:val="en-US"/>
        </w:rPr>
        <w:t>:</w:t>
      </w:r>
      <w:r w:rsidR="00410FB9">
        <w:t xml:space="preserve"> </w:t>
      </w:r>
      <w:r w:rsidR="00410FB9">
        <w:rPr>
          <w:lang w:val="en-US"/>
        </w:rPr>
        <w:t>AMD Ryzen 5</w:t>
      </w:r>
      <w:r w:rsidR="00536961">
        <w:t xml:space="preserve"> 3600</w:t>
      </w:r>
      <w:r w:rsidRPr="2F36293D">
        <w:rPr>
          <w:lang w:val="en-US"/>
        </w:rPr>
        <w:t>;</w:t>
      </w:r>
    </w:p>
    <w:p w14:paraId="706F8553" w14:textId="699FA33E" w:rsidR="003E2F9B" w:rsidRDefault="003E2F9B" w:rsidP="003E2F9B">
      <w:pPr>
        <w:pStyle w:val="a1"/>
      </w:pPr>
      <w:r w:rsidRPr="2F36293D">
        <w:lastRenderedPageBreak/>
        <w:t xml:space="preserve">видеокарта: </w:t>
      </w:r>
      <w:r w:rsidR="00536961">
        <w:rPr>
          <w:lang w:val="en-US"/>
        </w:rPr>
        <w:t>Nvidia GeForce GTX 1660</w:t>
      </w:r>
      <w:r w:rsidRPr="2F36293D">
        <w:t>;</w:t>
      </w:r>
    </w:p>
    <w:p w14:paraId="015AB48C" w14:textId="20DD9E16" w:rsidR="003E2F9B" w:rsidRDefault="003E2F9B" w:rsidP="003E2F9B">
      <w:pPr>
        <w:pStyle w:val="a1"/>
      </w:pPr>
      <w:r w:rsidRPr="2F36293D">
        <w:t>оперативная память: 16ГБ;</w:t>
      </w:r>
    </w:p>
    <w:p w14:paraId="0FCD07D9" w14:textId="2018BF9E" w:rsidR="003E2F9B" w:rsidRPr="003C2A0F" w:rsidRDefault="003E2F9B" w:rsidP="003E2F9B">
      <w:pPr>
        <w:pStyle w:val="a1"/>
      </w:pPr>
      <w:r w:rsidRPr="2F36293D">
        <w:t>операционная система: Windows 10 Home</w:t>
      </w:r>
      <w:r w:rsidRPr="003C2A0F">
        <w:t>;</w:t>
      </w:r>
    </w:p>
    <w:p w14:paraId="32099335" w14:textId="24123D19" w:rsidR="003E2F9B" w:rsidRDefault="003E2F9B" w:rsidP="004512E1">
      <w:pPr>
        <w:pStyle w:val="a1"/>
      </w:pPr>
      <w:r>
        <w:t xml:space="preserve">среда разработки </w:t>
      </w:r>
      <w:r>
        <w:rPr>
          <w:lang w:val="en-US"/>
        </w:rPr>
        <w:t>Visual</w:t>
      </w:r>
      <w:r w:rsidRPr="003C2A0F">
        <w:t xml:space="preserve"> </w:t>
      </w:r>
      <w:r>
        <w:rPr>
          <w:lang w:val="en-US"/>
        </w:rPr>
        <w:t>Studio</w:t>
      </w:r>
      <w:r w:rsidRPr="003C2A0F">
        <w:t xml:space="preserve"> 2022;</w:t>
      </w:r>
    </w:p>
    <w:p w14:paraId="34612714" w14:textId="59488256" w:rsidR="003E2F9B" w:rsidRPr="004B2B54" w:rsidRDefault="003E2F9B" w:rsidP="003E2F9B">
      <w:pPr>
        <w:pStyle w:val="a1"/>
      </w:pPr>
      <w:r w:rsidRPr="00A86066">
        <w:t xml:space="preserve">программа для создания диаграмм </w:t>
      </w:r>
      <w:r w:rsidRPr="00A86066">
        <w:rPr>
          <w:lang w:val="en-US"/>
        </w:rPr>
        <w:t>Draw</w:t>
      </w:r>
      <w:r w:rsidRPr="00A86066">
        <w:t>.</w:t>
      </w:r>
      <w:r w:rsidRPr="00A86066">
        <w:rPr>
          <w:lang w:val="en-US"/>
        </w:rPr>
        <w:t>io</w:t>
      </w:r>
      <w:r w:rsidRPr="00A86066">
        <w:t>;</w:t>
      </w:r>
    </w:p>
    <w:p w14:paraId="4261578B" w14:textId="495858CD" w:rsidR="00390F2E" w:rsidRPr="00F31BF1" w:rsidRDefault="003E2F9B" w:rsidP="003E2F9B">
      <w:pPr>
        <w:pStyle w:val="a1"/>
      </w:pPr>
      <w:r>
        <w:t xml:space="preserve">СУБД </w:t>
      </w:r>
      <w:r>
        <w:rPr>
          <w:lang w:val="en-US"/>
        </w:rPr>
        <w:t>MySQL</w:t>
      </w:r>
      <w:r w:rsidRPr="004B2B54">
        <w:t>.</w:t>
      </w:r>
    </w:p>
    <w:p w14:paraId="2B684D88" w14:textId="77777777" w:rsidR="00810637" w:rsidRPr="00670A29" w:rsidRDefault="00F116CE" w:rsidP="007B1296">
      <w:pPr>
        <w:pStyle w:val="10"/>
      </w:pPr>
      <w:bookmarkStart w:id="5" w:name="_Toc224499322"/>
      <w:r>
        <w:lastRenderedPageBreak/>
        <w:t>Охрана труда и техника безопасности при работе на ПК</w:t>
      </w:r>
      <w:bookmarkEnd w:id="5"/>
    </w:p>
    <w:p w14:paraId="14852C9F" w14:textId="0FF65982" w:rsidR="003E2F9B" w:rsidRPr="00B71804" w:rsidRDefault="003E2F9B" w:rsidP="003E2F9B">
      <w:pPr>
        <w:pStyle w:val="2"/>
        <w:rPr>
          <w:rFonts w:eastAsia="Times New Roman"/>
        </w:rPr>
      </w:pPr>
      <w:bookmarkStart w:id="6" w:name="_Toc198813370"/>
      <w:bookmarkStart w:id="7" w:name="_Toc224499323"/>
      <w:r w:rsidRPr="00B71804">
        <w:t>Общие требования безопасности</w:t>
      </w:r>
      <w:bookmarkEnd w:id="6"/>
      <w:bookmarkEnd w:id="7"/>
    </w:p>
    <w:p w14:paraId="2989C922" w14:textId="77777777" w:rsidR="003E2F9B" w:rsidRDefault="003E2F9B" w:rsidP="003E2F9B">
      <w:pPr>
        <w:pStyle w:val="a3"/>
      </w:pPr>
      <w:r w:rsidRPr="7191697B">
        <w:t>К работе на персональном компьютере допускаются лица, прошедшие обучение безопасным методам труда, вводный инструктаж, первичный инструктаж на рабочем месте.</w:t>
      </w:r>
    </w:p>
    <w:p w14:paraId="25F5D70C" w14:textId="77777777" w:rsidR="003E2F9B" w:rsidRDefault="003E2F9B" w:rsidP="003E2F9B">
      <w:pPr>
        <w:pStyle w:val="a3"/>
      </w:pPr>
      <w:r w:rsidRPr="326BD947">
        <w:t>При эксплуатации персонального компьютера на работника могут оказывать действие следующие опасные и вредные производственные факторы:</w:t>
      </w:r>
    </w:p>
    <w:p w14:paraId="6347BBF4" w14:textId="4D44A0DA" w:rsidR="003E2F9B" w:rsidRDefault="003E2F9B" w:rsidP="003E2F9B">
      <w:pPr>
        <w:pStyle w:val="a1"/>
      </w:pPr>
      <w:r w:rsidRPr="2F36293D">
        <w:t>повышенный уровень электромагнитных изучений;</w:t>
      </w:r>
    </w:p>
    <w:p w14:paraId="52025C40" w14:textId="719938F7" w:rsidR="003E2F9B" w:rsidRDefault="003E2F9B" w:rsidP="003E2F9B">
      <w:pPr>
        <w:pStyle w:val="a1"/>
      </w:pPr>
      <w:r w:rsidRPr="2F36293D">
        <w:t>повышенный уровень статического электричества;</w:t>
      </w:r>
    </w:p>
    <w:p w14:paraId="3F99F092" w14:textId="7DACB170" w:rsidR="003E2F9B" w:rsidRDefault="003E2F9B" w:rsidP="003E2F9B">
      <w:pPr>
        <w:pStyle w:val="a1"/>
      </w:pPr>
      <w:r w:rsidRPr="2F36293D">
        <w:t>статические физические перегрузки;</w:t>
      </w:r>
    </w:p>
    <w:p w14:paraId="0FAEEB68" w14:textId="18345D56" w:rsidR="003E2F9B" w:rsidRDefault="003E2F9B" w:rsidP="003E2F9B">
      <w:pPr>
        <w:pStyle w:val="a1"/>
      </w:pPr>
      <w:r w:rsidRPr="2CF47DDB">
        <w:t>перенапряжение зрительных анализаторов.</w:t>
      </w:r>
    </w:p>
    <w:p w14:paraId="705EF9C4" w14:textId="481D744B" w:rsidR="003E2F9B" w:rsidRDefault="003E2F9B" w:rsidP="003E2F9B">
      <w:pPr>
        <w:pStyle w:val="a3"/>
      </w:pPr>
      <w:r w:rsidRPr="2F36293D">
        <w:t>Работник обязан выполнять только ту работу, которая определена его должностной инструкцией.</w:t>
      </w:r>
    </w:p>
    <w:p w14:paraId="61A87B0C" w14:textId="5B132F51" w:rsidR="003E2F9B" w:rsidRPr="003E2F9B" w:rsidRDefault="003E2F9B" w:rsidP="003E2F9B">
      <w:pPr>
        <w:pStyle w:val="2"/>
        <w:rPr>
          <w:rFonts w:eastAsia="Times New Roman"/>
        </w:rPr>
      </w:pPr>
      <w:bookmarkStart w:id="8" w:name="_Toc198813371"/>
      <w:bookmarkStart w:id="9" w:name="_Toc224499324"/>
      <w:r w:rsidRPr="2F36293D">
        <w:rPr>
          <w:rFonts w:eastAsia="Times New Roman"/>
        </w:rPr>
        <w:t>Требования безопасности перед началом работы</w:t>
      </w:r>
      <w:bookmarkEnd w:id="8"/>
      <w:bookmarkEnd w:id="9"/>
    </w:p>
    <w:p w14:paraId="17855786" w14:textId="77777777" w:rsidR="003E2F9B" w:rsidRDefault="003E2F9B" w:rsidP="003E2F9B">
      <w:pPr>
        <w:pStyle w:val="a3"/>
      </w:pPr>
      <w:r w:rsidRPr="2F36293D">
        <w:t>Перед началом работы пользователь обязан:</w:t>
      </w:r>
    </w:p>
    <w:p w14:paraId="717B7330" w14:textId="081E522A" w:rsidR="003E2F9B" w:rsidRDefault="003E2F9B" w:rsidP="003E2F9B">
      <w:pPr>
        <w:pStyle w:val="a1"/>
      </w:pPr>
      <w:r w:rsidRPr="2F36293D">
        <w:t>подготовить рабочее место;</w:t>
      </w:r>
    </w:p>
    <w:p w14:paraId="27FEEB87" w14:textId="3343E429" w:rsidR="003E2F9B" w:rsidRDefault="003E2F9B" w:rsidP="003E2F9B">
      <w:pPr>
        <w:pStyle w:val="a1"/>
      </w:pPr>
      <w:r w:rsidRPr="2F36293D">
        <w:t>отрегулировать освещение на рабочем месте, убедиться в отсутствии бликов на экране;</w:t>
      </w:r>
    </w:p>
    <w:p w14:paraId="799E73E1" w14:textId="3B6E6A1D" w:rsidR="003E2F9B" w:rsidRDefault="003E2F9B" w:rsidP="003E2F9B">
      <w:pPr>
        <w:pStyle w:val="a1"/>
      </w:pPr>
      <w:r w:rsidRPr="2F36293D">
        <w:t>проверить правильность подключения оборудования к электросети;</w:t>
      </w:r>
    </w:p>
    <w:p w14:paraId="4ED076C6" w14:textId="3DF983BE" w:rsidR="003E2F9B" w:rsidRDefault="003E2F9B" w:rsidP="003E2F9B">
      <w:pPr>
        <w:pStyle w:val="a1"/>
      </w:pPr>
      <w:r w:rsidRPr="2F36293D">
        <w:t>проверить исправность проводов питания и отсутствие оголенных участков проводов;</w:t>
      </w:r>
    </w:p>
    <w:p w14:paraId="2E696378" w14:textId="36381DC1" w:rsidR="003E2F9B" w:rsidRDefault="003E2F9B" w:rsidP="003E2F9B">
      <w:pPr>
        <w:pStyle w:val="a1"/>
      </w:pPr>
      <w:r w:rsidRPr="2F36293D">
        <w:t>убедиться в наличии заземления системного блока, монитора и защитного экрана;</w:t>
      </w:r>
    </w:p>
    <w:p w14:paraId="251DABFD" w14:textId="4B032721" w:rsidR="003E2F9B" w:rsidRDefault="003E2F9B" w:rsidP="003E2F9B">
      <w:pPr>
        <w:pStyle w:val="a1"/>
      </w:pPr>
      <w:r w:rsidRPr="2F36293D">
        <w:t xml:space="preserve">проверить правильность установки стола, стула, подставки для ног, пюпитра, угла наклона экрана, положение клавиатуры, положение </w:t>
      </w:r>
      <w:r>
        <w:t>«</w:t>
      </w:r>
      <w:r w:rsidRPr="2F36293D">
        <w:t>мыши</w:t>
      </w:r>
      <w:r>
        <w:t>»</w:t>
      </w:r>
      <w:r w:rsidRPr="2F36293D">
        <w:t xml:space="preserve"> на </w:t>
      </w:r>
      <w:r w:rsidRPr="2F36293D">
        <w:lastRenderedPageBreak/>
        <w:t>специальном коврике, при необходимости произвести регулировку рабочего стола и кресла, а также расположение элементов компьютера в соответствии с требованиями эргономики и в целях исключения неудобных поз и длительных напряжений тела.</w:t>
      </w:r>
    </w:p>
    <w:p w14:paraId="241FA80E" w14:textId="4A5A059A" w:rsidR="003E2F9B" w:rsidRPr="003E2F9B" w:rsidRDefault="003E2F9B" w:rsidP="003E2F9B">
      <w:pPr>
        <w:pStyle w:val="2"/>
        <w:rPr>
          <w:rFonts w:eastAsia="Times New Roman"/>
        </w:rPr>
      </w:pPr>
      <w:bookmarkStart w:id="10" w:name="_Toc198813372"/>
      <w:bookmarkStart w:id="11" w:name="_Toc224499325"/>
      <w:r w:rsidRPr="2F36293D">
        <w:rPr>
          <w:rFonts w:eastAsia="Times New Roman"/>
        </w:rPr>
        <w:t>Требования безопасности по окончании работы</w:t>
      </w:r>
      <w:bookmarkEnd w:id="10"/>
      <w:bookmarkEnd w:id="11"/>
    </w:p>
    <w:p w14:paraId="6D7EF2D5" w14:textId="77777777" w:rsidR="003E2F9B" w:rsidRPr="003C2A0F" w:rsidRDefault="003E2F9B" w:rsidP="003E2F9B">
      <w:pPr>
        <w:pStyle w:val="a3"/>
      </w:pPr>
      <w:r>
        <w:t>По окончании работы компьютера необходимо</w:t>
      </w:r>
      <w:r w:rsidRPr="003C2A0F">
        <w:t>:</w:t>
      </w:r>
    </w:p>
    <w:p w14:paraId="3A36B5BD" w14:textId="0043E20D" w:rsidR="003E2F9B" w:rsidRPr="003C2A0F" w:rsidRDefault="003E2F9B" w:rsidP="003E2F9B">
      <w:pPr>
        <w:pStyle w:val="a1"/>
      </w:pPr>
      <w:r w:rsidRPr="003C2A0F">
        <w:t>о</w:t>
      </w:r>
      <w:r>
        <w:t>тключить питание компьютера</w:t>
      </w:r>
      <w:r w:rsidRPr="003C2A0F">
        <w:t>;</w:t>
      </w:r>
    </w:p>
    <w:p w14:paraId="5FE6DDEA" w14:textId="0BCCC63E" w:rsidR="003E2F9B" w:rsidRPr="003C2A0F" w:rsidRDefault="003E2F9B" w:rsidP="003E2F9B">
      <w:pPr>
        <w:pStyle w:val="a1"/>
      </w:pPr>
      <w:r w:rsidRPr="003C2A0F">
        <w:t>п</w:t>
      </w:r>
      <w:r>
        <w:t>ривести в порядок рабочее место;</w:t>
      </w:r>
    </w:p>
    <w:p w14:paraId="0472CB06" w14:textId="38A5BD3B" w:rsidR="00BB22C1" w:rsidRPr="00D91790" w:rsidRDefault="003E2F9B" w:rsidP="001311D3">
      <w:pPr>
        <w:pStyle w:val="a1"/>
      </w:pPr>
      <w:r w:rsidRPr="003C2A0F">
        <w:t>выполнить упражнения для глаз и пальцев рук на расслабление.</w:t>
      </w:r>
    </w:p>
    <w:p w14:paraId="158299E3" w14:textId="77777777" w:rsidR="00D91790" w:rsidRPr="00DE499E" w:rsidRDefault="00D91790" w:rsidP="00D91790">
      <w:pPr>
        <w:pStyle w:val="10"/>
        <w:rPr>
          <w:lang w:val="en-US"/>
        </w:rPr>
      </w:pPr>
      <w:bookmarkStart w:id="12" w:name="_Toc223114662"/>
      <w:bookmarkStart w:id="13" w:name="_Toc224499326"/>
      <w:r>
        <w:lastRenderedPageBreak/>
        <w:t>Выполнение</w:t>
      </w:r>
      <w:r w:rsidRPr="00DE499E">
        <w:rPr>
          <w:lang w:val="en-US"/>
        </w:rPr>
        <w:t xml:space="preserve"> </w:t>
      </w:r>
      <w:r>
        <w:t>работ</w:t>
      </w:r>
      <w:r w:rsidRPr="00DE499E">
        <w:rPr>
          <w:lang w:val="en-US"/>
        </w:rPr>
        <w:t xml:space="preserve"> </w:t>
      </w:r>
      <w:r>
        <w:t>по</w:t>
      </w:r>
      <w:r w:rsidRPr="00DE499E">
        <w:rPr>
          <w:lang w:val="en-US"/>
        </w:rPr>
        <w:t xml:space="preserve"> </w:t>
      </w:r>
      <w:r>
        <w:t>ПМ</w:t>
      </w:r>
      <w:r w:rsidRPr="00DE499E">
        <w:rPr>
          <w:lang w:val="en-US"/>
        </w:rPr>
        <w:t>.0</w:t>
      </w:r>
      <w:r>
        <w:t>4</w:t>
      </w:r>
      <w:bookmarkEnd w:id="12"/>
      <w:bookmarkEnd w:id="13"/>
    </w:p>
    <w:p w14:paraId="4E56570E" w14:textId="77777777" w:rsidR="00D91790" w:rsidRDefault="00D91790" w:rsidP="00D91790">
      <w:pPr>
        <w:pStyle w:val="2"/>
      </w:pPr>
      <w:bookmarkStart w:id="14" w:name="_Toc223114663"/>
      <w:bookmarkStart w:id="15" w:name="_Toc224499327"/>
      <w:r>
        <w:t>Настройка конфигурации и инсталляции ПО</w:t>
      </w:r>
      <w:bookmarkEnd w:id="14"/>
      <w:bookmarkEnd w:id="15"/>
    </w:p>
    <w:p w14:paraId="615699C3" w14:textId="3D476A25" w:rsidR="00D91790" w:rsidRDefault="00D91790" w:rsidP="00D91790">
      <w:pPr>
        <w:pStyle w:val="a3"/>
      </w:pPr>
      <w:r>
        <w:t>В ходе производственной практики разработано и развернуто приложение</w:t>
      </w:r>
      <w:r w:rsidR="004408ED">
        <w:t xml:space="preserve"> </w:t>
      </w:r>
      <w:r>
        <w:t>с использованием платформы</w:t>
      </w:r>
      <w:r w:rsidR="006351F3">
        <w:t xml:space="preserve"> </w:t>
      </w:r>
      <w:r w:rsidR="006351F3">
        <w:rPr>
          <w:lang w:val="en-US"/>
        </w:rPr>
        <w:t>ASP</w:t>
      </w:r>
      <w:r w:rsidR="006351F3" w:rsidRPr="006351F3">
        <w:t>.</w:t>
      </w:r>
      <w:r w:rsidR="006351F3">
        <w:rPr>
          <w:lang w:val="en-US"/>
        </w:rPr>
        <w:t>NET</w:t>
      </w:r>
      <w:r>
        <w:t xml:space="preserve">. Приложение реализовано в среде разработки </w:t>
      </w:r>
      <w:r>
        <w:rPr>
          <w:rStyle w:val="whitespace-normal"/>
        </w:rPr>
        <w:t>Microsoft Visual Studio 2022</w:t>
      </w:r>
      <w:r w:rsidR="001B1C2B" w:rsidRPr="001B1C2B">
        <w:rPr>
          <w:rStyle w:val="whitespace-normal"/>
        </w:rPr>
        <w:t>[</w:t>
      </w:r>
      <w:r w:rsidR="001B1C2B" w:rsidRPr="00E908A9">
        <w:rPr>
          <w:rStyle w:val="whitespace-normal"/>
        </w:rPr>
        <w:t>2</w:t>
      </w:r>
      <w:r w:rsidR="001B1C2B" w:rsidRPr="001B1C2B">
        <w:rPr>
          <w:rStyle w:val="whitespace-normal"/>
        </w:rPr>
        <w:t>]</w:t>
      </w:r>
      <w:r>
        <w:t>.</w:t>
      </w:r>
    </w:p>
    <w:p w14:paraId="701AFA7A" w14:textId="0D73C037" w:rsidR="005F261C" w:rsidRDefault="005F261C" w:rsidP="005F261C">
      <w:pPr>
        <w:pStyle w:val="a3"/>
      </w:pPr>
      <w:r w:rsidRPr="005F261C">
        <w:t>Для развертывания системы применен Docker Compose. Он позволяет объединить вс</w:t>
      </w:r>
      <w:r w:rsidR="004408ED">
        <w:t>ю</w:t>
      </w:r>
      <w:r w:rsidRPr="005F261C">
        <w:t xml:space="preserve"> инфраструктур</w:t>
      </w:r>
      <w:r w:rsidR="004408ED">
        <w:t>у</w:t>
      </w:r>
      <w:r w:rsidRPr="005F261C">
        <w:t xml:space="preserve"> в едином конфигурационном файле, обеспечивая централизованное управление и одновременный запуск всех сервисов многоконтейнерного приложения</w:t>
      </w:r>
      <w:r w:rsidR="00D91790">
        <w:t>.</w:t>
      </w:r>
      <w:r>
        <w:t xml:space="preserve"> </w:t>
      </w:r>
      <w:r w:rsidRPr="005F261C">
        <w:t>Исходный код файла, предназначенного для запуска ИС, представлен листингом 2.</w:t>
      </w:r>
    </w:p>
    <w:p w14:paraId="287EB003" w14:textId="77777777" w:rsidR="005F261C" w:rsidRDefault="005F261C" w:rsidP="005F261C">
      <w:pPr>
        <w:pStyle w:val="a3"/>
      </w:pPr>
    </w:p>
    <w:p w14:paraId="16C21A01" w14:textId="566D7E7F" w:rsidR="005F261C" w:rsidRDefault="005F261C" w:rsidP="001F6761">
      <w:pPr>
        <w:pStyle w:val="a3"/>
        <w:ind w:firstLine="0"/>
      </w:pPr>
      <w:r w:rsidRPr="005F261C">
        <w:t>Листинг 2 – Содержимое docker-compose файла</w:t>
      </w:r>
    </w:p>
    <w:p w14:paraId="2A7A2770" w14:textId="77777777" w:rsidR="005F261C" w:rsidRDefault="005F261C" w:rsidP="005F261C">
      <w:pPr>
        <w:pStyle w:val="aff0"/>
      </w:pPr>
      <w:r w:rsidRPr="00D37920">
        <w:t xml:space="preserve"># Содержимое конфигурационного файла </w:t>
      </w:r>
      <w:r w:rsidRPr="00D37920">
        <w:rPr>
          <w:lang w:val="en-US"/>
        </w:rPr>
        <w:t>docker</w:t>
      </w:r>
      <w:r w:rsidRPr="00D37920">
        <w:t>-</w:t>
      </w:r>
      <w:r w:rsidRPr="00D37920">
        <w:rPr>
          <w:lang w:val="en-US"/>
        </w:rPr>
        <w:t>compose</w:t>
      </w:r>
    </w:p>
    <w:p w14:paraId="363AA4C4" w14:textId="77777777" w:rsidR="005F261C" w:rsidRPr="001A3081" w:rsidRDefault="005F261C" w:rsidP="005F261C">
      <w:pPr>
        <w:pStyle w:val="aff0"/>
      </w:pPr>
      <w:r w:rsidRPr="005F261C">
        <w:rPr>
          <w:lang w:val="en-US"/>
        </w:rPr>
        <w:t>version</w:t>
      </w:r>
      <w:r w:rsidRPr="001A3081">
        <w:t>: '3.8'</w:t>
      </w:r>
    </w:p>
    <w:p w14:paraId="02CFB8D1" w14:textId="77777777" w:rsidR="005F261C" w:rsidRPr="001A3081" w:rsidRDefault="005F261C" w:rsidP="005F261C">
      <w:pPr>
        <w:pStyle w:val="aff0"/>
      </w:pPr>
    </w:p>
    <w:p w14:paraId="594EFB08" w14:textId="19234E6A" w:rsidR="005F261C" w:rsidRPr="001A3081" w:rsidRDefault="005F261C" w:rsidP="005F261C">
      <w:pPr>
        <w:pStyle w:val="aff0"/>
        <w:rPr>
          <w:lang w:val="en-US"/>
        </w:rPr>
      </w:pPr>
      <w:r w:rsidRPr="005F261C">
        <w:rPr>
          <w:lang w:val="en-US"/>
        </w:rPr>
        <w:t>services:</w:t>
      </w:r>
    </w:p>
    <w:p w14:paraId="46015512" w14:textId="77777777" w:rsidR="005F261C" w:rsidRPr="005F261C" w:rsidRDefault="005F261C" w:rsidP="005F261C">
      <w:pPr>
        <w:pStyle w:val="aff0"/>
        <w:rPr>
          <w:lang w:val="en-US"/>
        </w:rPr>
      </w:pPr>
      <w:r w:rsidRPr="005F261C">
        <w:rPr>
          <w:lang w:val="en-US"/>
        </w:rPr>
        <w:t xml:space="preserve">  web-app:</w:t>
      </w:r>
    </w:p>
    <w:p w14:paraId="3C297459" w14:textId="266F9418" w:rsidR="005F261C" w:rsidRPr="005F261C" w:rsidRDefault="005F261C" w:rsidP="005F261C">
      <w:pPr>
        <w:pStyle w:val="aff0"/>
        <w:rPr>
          <w:lang w:val="en-US"/>
        </w:rPr>
      </w:pPr>
      <w:r w:rsidRPr="005F261C">
        <w:rPr>
          <w:lang w:val="en-US"/>
        </w:rPr>
        <w:t xml:space="preserve">    image:</w:t>
      </w:r>
      <w:r w:rsidR="001210E1">
        <w:rPr>
          <w:lang w:val="en-US"/>
        </w:rPr>
        <w:t xml:space="preserve"> tourapp-api</w:t>
      </w:r>
      <w:r w:rsidRPr="005F261C">
        <w:rPr>
          <w:lang w:val="en-US"/>
        </w:rPr>
        <w:t>:latest</w:t>
      </w:r>
    </w:p>
    <w:p w14:paraId="1D6147E3" w14:textId="77777777" w:rsidR="005F261C" w:rsidRPr="005F261C" w:rsidRDefault="005F261C" w:rsidP="005F261C">
      <w:pPr>
        <w:pStyle w:val="aff0"/>
        <w:rPr>
          <w:lang w:val="en-US"/>
        </w:rPr>
      </w:pPr>
      <w:r w:rsidRPr="005F261C">
        <w:rPr>
          <w:lang w:val="en-US"/>
        </w:rPr>
        <w:t xml:space="preserve">    build:</w:t>
      </w:r>
    </w:p>
    <w:p w14:paraId="380F82DE" w14:textId="77777777" w:rsidR="005F261C" w:rsidRPr="005F261C" w:rsidRDefault="005F261C" w:rsidP="005F261C">
      <w:pPr>
        <w:pStyle w:val="aff0"/>
        <w:rPr>
          <w:lang w:val="en-US"/>
        </w:rPr>
      </w:pPr>
      <w:r w:rsidRPr="005F261C">
        <w:rPr>
          <w:lang w:val="en-US"/>
        </w:rPr>
        <w:t xml:space="preserve">      context: .</w:t>
      </w:r>
    </w:p>
    <w:p w14:paraId="461C495A" w14:textId="77777777" w:rsidR="005F261C" w:rsidRDefault="005F261C" w:rsidP="005F261C">
      <w:pPr>
        <w:pStyle w:val="aff0"/>
        <w:rPr>
          <w:lang w:val="en-US"/>
        </w:rPr>
      </w:pPr>
      <w:r w:rsidRPr="005F261C">
        <w:rPr>
          <w:lang w:val="en-US"/>
        </w:rPr>
        <w:t xml:space="preserve">      dockerfile: Dockerfile</w:t>
      </w:r>
    </w:p>
    <w:p w14:paraId="550D7EB3" w14:textId="4E3906E5" w:rsidR="006F5B1A" w:rsidRPr="005F261C" w:rsidRDefault="006F5B1A" w:rsidP="005F261C">
      <w:pPr>
        <w:pStyle w:val="aff0"/>
        <w:rPr>
          <w:lang w:val="en-US"/>
        </w:rPr>
      </w:pPr>
      <w:r>
        <w:rPr>
          <w:lang w:val="en-US"/>
        </w:rPr>
        <w:t xml:space="preserve">    restart: always</w:t>
      </w:r>
    </w:p>
    <w:p w14:paraId="4636DF35" w14:textId="072B90D7" w:rsidR="005F261C" w:rsidRPr="005F261C" w:rsidRDefault="005F261C" w:rsidP="005F261C">
      <w:pPr>
        <w:pStyle w:val="aff0"/>
        <w:rPr>
          <w:lang w:val="en-US"/>
        </w:rPr>
      </w:pPr>
      <w:r w:rsidRPr="005F261C">
        <w:rPr>
          <w:lang w:val="en-US"/>
        </w:rPr>
        <w:t xml:space="preserve">    </w:t>
      </w:r>
      <w:r w:rsidR="006F5B1A">
        <w:rPr>
          <w:lang w:val="en-US"/>
        </w:rPr>
        <w:t>expose</w:t>
      </w:r>
      <w:r w:rsidRPr="005F261C">
        <w:rPr>
          <w:lang w:val="en-US"/>
        </w:rPr>
        <w:t>:</w:t>
      </w:r>
    </w:p>
    <w:p w14:paraId="421DC21B" w14:textId="1C195F12" w:rsidR="005F261C" w:rsidRPr="005F261C" w:rsidRDefault="005F261C" w:rsidP="005F261C">
      <w:pPr>
        <w:pStyle w:val="aff0"/>
        <w:rPr>
          <w:lang w:val="en-US"/>
        </w:rPr>
      </w:pPr>
      <w:r w:rsidRPr="005F261C">
        <w:rPr>
          <w:lang w:val="en-US"/>
        </w:rPr>
        <w:t xml:space="preserve">      </w:t>
      </w:r>
      <w:r w:rsidRPr="001A3081">
        <w:rPr>
          <w:lang w:val="en-US"/>
        </w:rPr>
        <w:t>- "8080</w:t>
      </w:r>
      <w:r w:rsidR="006F5B1A" w:rsidRPr="001A3081">
        <w:rPr>
          <w:lang w:val="en-US"/>
        </w:rPr>
        <w:t>"</w:t>
      </w:r>
    </w:p>
    <w:p w14:paraId="0AAC5516" w14:textId="77777777" w:rsidR="005F261C" w:rsidRPr="005F261C" w:rsidRDefault="005F261C" w:rsidP="005F261C">
      <w:pPr>
        <w:pStyle w:val="aff0"/>
        <w:rPr>
          <w:lang w:val="en-US"/>
        </w:rPr>
      </w:pPr>
      <w:r w:rsidRPr="005F261C">
        <w:rPr>
          <w:lang w:val="en-US"/>
        </w:rPr>
        <w:t xml:space="preserve">    environment:</w:t>
      </w:r>
    </w:p>
    <w:p w14:paraId="57DAE1A0" w14:textId="3587D492" w:rsidR="005F261C" w:rsidRDefault="005F261C" w:rsidP="005F261C">
      <w:pPr>
        <w:pStyle w:val="aff0"/>
        <w:rPr>
          <w:lang w:val="en-US"/>
        </w:rPr>
      </w:pPr>
      <w:r w:rsidRPr="005F261C">
        <w:rPr>
          <w:lang w:val="en-US"/>
        </w:rPr>
        <w:t xml:space="preserve">      - ASPNETCORE_ENVIRONMENT=</w:t>
      </w:r>
      <w:r w:rsidR="001A3081">
        <w:rPr>
          <w:lang w:val="en-US"/>
        </w:rPr>
        <w:t>Production</w:t>
      </w:r>
    </w:p>
    <w:p w14:paraId="628C683F" w14:textId="69FEC19E" w:rsidR="00CC768B" w:rsidRPr="00C66E06" w:rsidRDefault="001F6761" w:rsidP="005F261C">
      <w:pPr>
        <w:pStyle w:val="aff0"/>
        <w:rPr>
          <w:lang w:val="en-US"/>
        </w:rPr>
      </w:pPr>
      <w:r>
        <w:rPr>
          <w:lang w:val="en-US"/>
        </w:rPr>
        <w:t xml:space="preserve">  </w:t>
      </w:r>
      <w:r w:rsidRPr="001F6761">
        <w:rPr>
          <w:lang w:val="en-US"/>
        </w:rPr>
        <w:t xml:space="preserve">- </w:t>
      </w:r>
      <w:r w:rsidR="00C66E06" w:rsidRPr="00C66E06">
        <w:rPr>
          <w:lang w:val="en-US"/>
        </w:rPr>
        <w:t>ConnectionStrings__DefaultConnection=${DB_CONNECTION_STRING</w:t>
      </w:r>
      <w:r w:rsidR="00C66E06">
        <w:rPr>
          <w:lang w:val="en-US"/>
        </w:rPr>
        <w:t>}</w:t>
      </w:r>
    </w:p>
    <w:p w14:paraId="473A736C" w14:textId="32267505" w:rsidR="00CC768B" w:rsidRDefault="005F261C" w:rsidP="00CC768B">
      <w:pPr>
        <w:pStyle w:val="aff0"/>
        <w:rPr>
          <w:lang w:val="en-US"/>
        </w:rPr>
      </w:pPr>
      <w:r w:rsidRPr="001210E1">
        <w:rPr>
          <w:lang w:val="en-US"/>
        </w:rPr>
        <w:t xml:space="preserve">  </w:t>
      </w:r>
      <w:r w:rsidR="00CC768B">
        <w:rPr>
          <w:lang w:val="en-US"/>
        </w:rPr>
        <w:t xml:space="preserve">  volumes:</w:t>
      </w:r>
    </w:p>
    <w:p w14:paraId="02769B2F" w14:textId="40A55091" w:rsidR="00CC768B" w:rsidRDefault="00CC768B" w:rsidP="00CC768B">
      <w:pPr>
        <w:pStyle w:val="aff0"/>
        <w:rPr>
          <w:lang w:val="en-US"/>
        </w:rPr>
      </w:pPr>
      <w:r>
        <w:rPr>
          <w:lang w:val="en-US"/>
        </w:rPr>
        <w:t xml:space="preserve">      - ./data:app/data</w:t>
      </w:r>
    </w:p>
    <w:p w14:paraId="1661AF2E" w14:textId="083B3C58" w:rsidR="00CC768B" w:rsidRDefault="00CC768B" w:rsidP="00CC768B">
      <w:pPr>
        <w:pStyle w:val="aff0"/>
        <w:rPr>
          <w:lang w:val="en-US"/>
        </w:rPr>
      </w:pPr>
      <w:r>
        <w:rPr>
          <w:lang w:val="en-US"/>
        </w:rPr>
        <w:t xml:space="preserve">  nginx:</w:t>
      </w:r>
    </w:p>
    <w:p w14:paraId="41AC3296" w14:textId="212382F2" w:rsidR="00CC768B" w:rsidRDefault="00CC768B" w:rsidP="00CC768B">
      <w:pPr>
        <w:pStyle w:val="aff0"/>
        <w:rPr>
          <w:lang w:val="en-US"/>
        </w:rPr>
      </w:pPr>
      <w:r>
        <w:rPr>
          <w:lang w:val="en-US"/>
        </w:rPr>
        <w:t xml:space="preserve">    image: nginx:latest</w:t>
      </w:r>
    </w:p>
    <w:p w14:paraId="7DD193D0" w14:textId="331169F7" w:rsidR="00CC768B" w:rsidRDefault="00CC768B" w:rsidP="00CC768B">
      <w:pPr>
        <w:pStyle w:val="aff0"/>
        <w:rPr>
          <w:lang w:val="en-US"/>
        </w:rPr>
      </w:pPr>
      <w:r>
        <w:rPr>
          <w:lang w:val="en-US"/>
        </w:rPr>
        <w:t xml:space="preserve">    restart: always</w:t>
      </w:r>
    </w:p>
    <w:p w14:paraId="1396F9A7" w14:textId="1278CE4B" w:rsidR="00CC768B" w:rsidRDefault="00CC768B" w:rsidP="00CC768B">
      <w:pPr>
        <w:pStyle w:val="aff0"/>
        <w:rPr>
          <w:lang w:val="en-US"/>
        </w:rPr>
      </w:pPr>
      <w:r>
        <w:rPr>
          <w:lang w:val="en-US"/>
        </w:rPr>
        <w:t xml:space="preserve">    ports:</w:t>
      </w:r>
    </w:p>
    <w:p w14:paraId="661C59D7" w14:textId="2DACE16B" w:rsidR="00CC768B" w:rsidRPr="00CC768B" w:rsidRDefault="00CC768B" w:rsidP="00CC768B">
      <w:pPr>
        <w:pStyle w:val="aff0"/>
        <w:rPr>
          <w:lang w:val="en-US"/>
        </w:rPr>
      </w:pPr>
      <w:r>
        <w:rPr>
          <w:lang w:val="en-US"/>
        </w:rPr>
        <w:t xml:space="preserve">      - </w:t>
      </w:r>
      <w:r w:rsidRPr="001A3081">
        <w:rPr>
          <w:lang w:val="en-US"/>
        </w:rPr>
        <w:t>"</w:t>
      </w:r>
      <w:r>
        <w:rPr>
          <w:lang w:val="en-US"/>
        </w:rPr>
        <w:t>433:433</w:t>
      </w:r>
      <w:r w:rsidRPr="001A3081">
        <w:rPr>
          <w:lang w:val="en-US"/>
        </w:rPr>
        <w:t>"</w:t>
      </w:r>
    </w:p>
    <w:p w14:paraId="036D93C4" w14:textId="0F8E302F" w:rsidR="005F261C" w:rsidRDefault="00CC768B" w:rsidP="005F261C">
      <w:pPr>
        <w:pStyle w:val="aff0"/>
        <w:rPr>
          <w:lang w:val="en-US"/>
        </w:rPr>
      </w:pPr>
      <w:r>
        <w:rPr>
          <w:lang w:val="en-US"/>
        </w:rPr>
        <w:t xml:space="preserve">    volumes:</w:t>
      </w:r>
    </w:p>
    <w:p w14:paraId="5F67AAF6" w14:textId="6C3343AD" w:rsidR="00CC768B" w:rsidRDefault="00CC768B" w:rsidP="005F261C">
      <w:pPr>
        <w:pStyle w:val="aff0"/>
        <w:rPr>
          <w:lang w:val="en-US"/>
        </w:rPr>
      </w:pPr>
      <w:r>
        <w:rPr>
          <w:lang w:val="en-US"/>
        </w:rPr>
        <w:t xml:space="preserve">      - ./nginx.conf:/etc/nginx/nginx.conf</w:t>
      </w:r>
    </w:p>
    <w:p w14:paraId="05040758" w14:textId="0CDAF15E" w:rsidR="00CC768B" w:rsidRDefault="00CC768B" w:rsidP="005F261C">
      <w:pPr>
        <w:pStyle w:val="aff0"/>
        <w:rPr>
          <w:lang w:val="en-US"/>
        </w:rPr>
      </w:pPr>
      <w:r>
        <w:rPr>
          <w:lang w:val="en-US"/>
        </w:rPr>
        <w:t xml:space="preserve">    depends_on:</w:t>
      </w:r>
    </w:p>
    <w:p w14:paraId="79C07BD4" w14:textId="2EE312BF" w:rsidR="00CC768B" w:rsidRPr="00CC768B" w:rsidRDefault="00CC768B" w:rsidP="005F261C">
      <w:pPr>
        <w:pStyle w:val="aff0"/>
        <w:rPr>
          <w:lang w:val="en-US"/>
        </w:rPr>
      </w:pPr>
      <w:r>
        <w:rPr>
          <w:lang w:val="en-US"/>
        </w:rPr>
        <w:t xml:space="preserve">      - web-app</w:t>
      </w:r>
    </w:p>
    <w:p w14:paraId="3DDA4FAE" w14:textId="5F6DD925" w:rsidR="00D91790" w:rsidRPr="005F261C" w:rsidRDefault="00D91790" w:rsidP="00D91790">
      <w:pPr>
        <w:pStyle w:val="2"/>
        <w:rPr>
          <w:lang w:val="en-US"/>
        </w:rPr>
      </w:pPr>
      <w:bookmarkStart w:id="16" w:name="_Toc223114664"/>
      <w:bookmarkStart w:id="17" w:name="_Toc224499328"/>
      <w:r>
        <w:lastRenderedPageBreak/>
        <w:t>Анализ эксплуатационных характеристик</w:t>
      </w:r>
      <w:bookmarkEnd w:id="16"/>
      <w:bookmarkEnd w:id="17"/>
    </w:p>
    <w:p w14:paraId="7B2FA943" w14:textId="77777777" w:rsidR="00D91790" w:rsidRDefault="00D91790" w:rsidP="00D91790">
      <w:pPr>
        <w:pStyle w:val="a3"/>
      </w:pPr>
      <w:r>
        <w:t>В ходе анализа системных и технических требований к разработанному оконному приложению выявлено, что оборудование, используемое для его работы, должно соответствовать следующим минимальным аппаратным и программным требованиям:</w:t>
      </w:r>
    </w:p>
    <w:p w14:paraId="6E7D747C" w14:textId="79CBBEFE" w:rsidR="00D91790" w:rsidRPr="001C07A8" w:rsidRDefault="00D91790" w:rsidP="00D91790">
      <w:pPr>
        <w:pStyle w:val="a3"/>
        <w:numPr>
          <w:ilvl w:val="0"/>
          <w:numId w:val="13"/>
        </w:numPr>
        <w:tabs>
          <w:tab w:val="clear" w:pos="720"/>
          <w:tab w:val="num" w:pos="993"/>
        </w:tabs>
        <w:ind w:left="0" w:firstLine="709"/>
      </w:pPr>
      <w:r w:rsidRPr="001C07A8">
        <w:t>операционная система:</w:t>
      </w:r>
      <w:r w:rsidR="00CD00AA">
        <w:rPr>
          <w:lang w:val="en-US"/>
        </w:rPr>
        <w:t>Linux</w:t>
      </w:r>
      <w:r w:rsidRPr="001C07A8">
        <w:t>;</w:t>
      </w:r>
    </w:p>
    <w:p w14:paraId="5DEAB0B5" w14:textId="77777777" w:rsidR="00D91790" w:rsidRPr="001C07A8" w:rsidRDefault="00D91790" w:rsidP="00D91790">
      <w:pPr>
        <w:pStyle w:val="a3"/>
        <w:numPr>
          <w:ilvl w:val="0"/>
          <w:numId w:val="13"/>
        </w:numPr>
        <w:tabs>
          <w:tab w:val="num" w:pos="993"/>
        </w:tabs>
        <w:ind w:left="0" w:firstLine="709"/>
      </w:pPr>
      <w:r w:rsidRPr="001C07A8">
        <w:t>оперативная память: не менее 2 ГБ;</w:t>
      </w:r>
    </w:p>
    <w:p w14:paraId="0F89ECBE" w14:textId="65D64E88" w:rsidR="00D91790" w:rsidRPr="001C07A8" w:rsidRDefault="00D91790" w:rsidP="00D91790">
      <w:pPr>
        <w:pStyle w:val="a3"/>
        <w:numPr>
          <w:ilvl w:val="0"/>
          <w:numId w:val="13"/>
        </w:numPr>
        <w:tabs>
          <w:tab w:val="num" w:pos="993"/>
        </w:tabs>
        <w:ind w:left="0" w:firstLine="709"/>
      </w:pPr>
      <w:r w:rsidRPr="001C07A8">
        <w:t xml:space="preserve">процессор: </w:t>
      </w:r>
      <w:r w:rsidR="00CD00AA">
        <w:t>четырехядерный</w:t>
      </w:r>
      <w:r w:rsidRPr="001C07A8">
        <w:t xml:space="preserve"> с тактовой частотой </w:t>
      </w:r>
      <w:r w:rsidR="00CD00AA" w:rsidRPr="00CD00AA">
        <w:t>2</w:t>
      </w:r>
      <w:r w:rsidRPr="001C07A8">
        <w:t>,0 ГГц и выше;</w:t>
      </w:r>
    </w:p>
    <w:p w14:paraId="152AB417" w14:textId="194E583A" w:rsidR="00D91790" w:rsidRPr="001C07A8" w:rsidRDefault="00D91790" w:rsidP="00CD00AA">
      <w:pPr>
        <w:pStyle w:val="a3"/>
        <w:numPr>
          <w:ilvl w:val="0"/>
          <w:numId w:val="13"/>
        </w:numPr>
        <w:tabs>
          <w:tab w:val="num" w:pos="993"/>
        </w:tabs>
        <w:ind w:left="0" w:firstLine="709"/>
      </w:pPr>
      <w:r w:rsidRPr="001C07A8">
        <w:t xml:space="preserve">свободное место на диске: не менее </w:t>
      </w:r>
      <w:r w:rsidR="00CD00AA">
        <w:t>2</w:t>
      </w:r>
      <w:r w:rsidRPr="001C07A8">
        <w:t xml:space="preserve"> </w:t>
      </w:r>
      <w:r w:rsidR="00CD00AA">
        <w:t>Г</w:t>
      </w:r>
      <w:r w:rsidRPr="001C07A8">
        <w:t>Б;.</w:t>
      </w:r>
    </w:p>
    <w:p w14:paraId="6B75DE93" w14:textId="59BF6918" w:rsidR="00D91790" w:rsidRPr="001C07A8" w:rsidRDefault="00CD00AA" w:rsidP="00D91790">
      <w:pPr>
        <w:pStyle w:val="a3"/>
      </w:pPr>
      <w:r w:rsidRPr="00CD00AA">
        <w:t>Отказоустойчивость приложения обеспечивается механизмами автоматического перезапуска платформы Docker. По результатам тестирования информационная система подтвердила соответствие стандартам надежности и высокую производительность</w:t>
      </w:r>
      <w:r w:rsidR="004408ED">
        <w:t>.</w:t>
      </w:r>
    </w:p>
    <w:p w14:paraId="74512A96" w14:textId="32EB397A" w:rsidR="00CD00AA" w:rsidRDefault="00D91790" w:rsidP="00CD00AA">
      <w:pPr>
        <w:pStyle w:val="2"/>
      </w:pPr>
      <w:bookmarkStart w:id="18" w:name="_Toc223114665"/>
      <w:bookmarkStart w:id="19" w:name="_Toc224499329"/>
      <w:r>
        <w:t>Модификация компонентов ПО</w:t>
      </w:r>
      <w:bookmarkEnd w:id="18"/>
      <w:bookmarkEnd w:id="19"/>
    </w:p>
    <w:p w14:paraId="48B67323" w14:textId="0446DF23" w:rsidR="00CD00AA" w:rsidRDefault="00CD00AA" w:rsidP="00CD00AA">
      <w:pPr>
        <w:pStyle w:val="a3"/>
      </w:pPr>
      <w:r w:rsidRPr="00CD00AA">
        <w:t>Дизайн интерфейса системы полностью адаптирован под</w:t>
      </w:r>
      <w:r>
        <w:t xml:space="preserve"> </w:t>
      </w:r>
      <w:r w:rsidRPr="00CD00AA">
        <w:t xml:space="preserve">стандарты компании. Процесс развертывания ПО </w:t>
      </w:r>
      <w:r>
        <w:t>основывается</w:t>
      </w:r>
      <w:r w:rsidRPr="00CD00AA">
        <w:t xml:space="preserve"> на конфигурационном файле Dockerfile, описывающем сборку автономного контейнера. При генерации образа </w:t>
      </w:r>
      <w:r>
        <w:t>применяют многоэтапную сборку</w:t>
      </w:r>
      <w:r w:rsidRPr="00CD00AA">
        <w:t xml:space="preserve">. Этот подход помогает </w:t>
      </w:r>
      <w:r>
        <w:t>исключить</w:t>
      </w:r>
      <w:r w:rsidRPr="00CD00AA">
        <w:t xml:space="preserve"> лишние зависимости, </w:t>
      </w:r>
      <w:r>
        <w:t>увеличить</w:t>
      </w:r>
      <w:r w:rsidRPr="00CD00AA">
        <w:t xml:space="preserve"> защищенность системы и существенно оптимизировать объем дискового пространства, занимаемого готовым контейнером.</w:t>
      </w:r>
    </w:p>
    <w:p w14:paraId="49125CF6" w14:textId="77777777" w:rsidR="00CD00AA" w:rsidRPr="00CD1014" w:rsidRDefault="00CD00AA" w:rsidP="00CD00AA">
      <w:pPr>
        <w:pStyle w:val="a3"/>
      </w:pPr>
      <w:r>
        <w:t>Содержимое файла Dockerfile представлено листингом 3.</w:t>
      </w:r>
    </w:p>
    <w:p w14:paraId="608531F7" w14:textId="77777777" w:rsidR="00CD00AA" w:rsidRDefault="00CD00AA" w:rsidP="00CD00AA">
      <w:pPr>
        <w:pStyle w:val="a3"/>
        <w:ind w:firstLine="0"/>
      </w:pPr>
    </w:p>
    <w:p w14:paraId="70DAC072" w14:textId="77777777" w:rsidR="00CD00AA" w:rsidRDefault="00CD00AA" w:rsidP="00CD00AA">
      <w:pPr>
        <w:pStyle w:val="a3"/>
        <w:ind w:firstLine="0"/>
      </w:pPr>
      <w:r>
        <w:t>Листинг 3 – Содержимое файла Dockerfile</w:t>
      </w:r>
    </w:p>
    <w:p w14:paraId="75599E6D" w14:textId="77777777" w:rsidR="00B34EE1" w:rsidRPr="001A3081" w:rsidRDefault="00B34EE1" w:rsidP="00B34EE1">
      <w:pPr>
        <w:pStyle w:val="aff0"/>
      </w:pPr>
      <w:r w:rsidRPr="00B34EE1">
        <w:rPr>
          <w:lang w:val="en-US"/>
        </w:rPr>
        <w:t>FROM</w:t>
      </w:r>
      <w:r w:rsidRPr="001A3081">
        <w:t xml:space="preserve"> </w:t>
      </w:r>
      <w:r w:rsidRPr="00B34EE1">
        <w:rPr>
          <w:lang w:val="en-US"/>
        </w:rPr>
        <w:t>mcr</w:t>
      </w:r>
      <w:r w:rsidRPr="001A3081">
        <w:t>.</w:t>
      </w:r>
      <w:r w:rsidRPr="00B34EE1">
        <w:rPr>
          <w:lang w:val="en-US"/>
        </w:rPr>
        <w:t>microsoft</w:t>
      </w:r>
      <w:r w:rsidRPr="001A3081">
        <w:t>.</w:t>
      </w:r>
      <w:r w:rsidRPr="00B34EE1">
        <w:rPr>
          <w:lang w:val="en-US"/>
        </w:rPr>
        <w:t>com</w:t>
      </w:r>
      <w:r w:rsidRPr="001A3081">
        <w:t>/</w:t>
      </w:r>
      <w:r w:rsidRPr="00B34EE1">
        <w:rPr>
          <w:lang w:val="en-US"/>
        </w:rPr>
        <w:t>dotnet</w:t>
      </w:r>
      <w:r w:rsidRPr="001A3081">
        <w:t>/</w:t>
      </w:r>
      <w:r w:rsidRPr="00B34EE1">
        <w:rPr>
          <w:lang w:val="en-US"/>
        </w:rPr>
        <w:t>sdk</w:t>
      </w:r>
      <w:r w:rsidRPr="001A3081">
        <w:t xml:space="preserve">:8.0 </w:t>
      </w:r>
      <w:r w:rsidRPr="00B34EE1">
        <w:rPr>
          <w:lang w:val="en-US"/>
        </w:rPr>
        <w:t>AS</w:t>
      </w:r>
      <w:r w:rsidRPr="001A3081">
        <w:t xml:space="preserve"> </w:t>
      </w:r>
      <w:r w:rsidRPr="00B34EE1">
        <w:rPr>
          <w:lang w:val="en-US"/>
        </w:rPr>
        <w:t>build</w:t>
      </w:r>
    </w:p>
    <w:p w14:paraId="0A1FA40D" w14:textId="77777777" w:rsidR="00B34EE1" w:rsidRPr="001A3081" w:rsidRDefault="00B34EE1" w:rsidP="00B34EE1">
      <w:pPr>
        <w:pStyle w:val="aff0"/>
        <w:rPr>
          <w:lang w:val="en-US"/>
        </w:rPr>
      </w:pPr>
      <w:r w:rsidRPr="001A3081">
        <w:rPr>
          <w:lang w:val="en-US"/>
        </w:rPr>
        <w:t>WORKDIR /src</w:t>
      </w:r>
    </w:p>
    <w:p w14:paraId="7AE5424A" w14:textId="77777777" w:rsidR="00B34EE1" w:rsidRPr="001A3081" w:rsidRDefault="00B34EE1" w:rsidP="00B34EE1">
      <w:pPr>
        <w:pStyle w:val="aff0"/>
        <w:rPr>
          <w:lang w:val="en-US"/>
        </w:rPr>
      </w:pPr>
    </w:p>
    <w:p w14:paraId="125FCC3D" w14:textId="77777777" w:rsidR="00B34EE1" w:rsidRPr="00B34EE1" w:rsidRDefault="00B34EE1" w:rsidP="00B34EE1">
      <w:pPr>
        <w:pStyle w:val="aff0"/>
        <w:rPr>
          <w:lang w:val="en-US"/>
        </w:rPr>
      </w:pPr>
      <w:r w:rsidRPr="00B34EE1">
        <w:rPr>
          <w:lang w:val="en-US"/>
        </w:rPr>
        <w:lastRenderedPageBreak/>
        <w:t>COPY ["TourAppAPI.csproj", "./"]</w:t>
      </w:r>
    </w:p>
    <w:p w14:paraId="002B06F9" w14:textId="77777777" w:rsidR="00B34EE1" w:rsidRPr="00B34EE1" w:rsidRDefault="00B34EE1" w:rsidP="00B34EE1">
      <w:pPr>
        <w:pStyle w:val="aff0"/>
        <w:rPr>
          <w:lang w:val="en-US"/>
        </w:rPr>
      </w:pPr>
      <w:r w:rsidRPr="00B34EE1">
        <w:rPr>
          <w:lang w:val="en-US"/>
        </w:rPr>
        <w:t>RUN dotnet restore "./TourAppAPI.csproj"</w:t>
      </w:r>
    </w:p>
    <w:p w14:paraId="0DB73007" w14:textId="77777777" w:rsidR="00B34EE1" w:rsidRPr="00B34EE1" w:rsidRDefault="00B34EE1" w:rsidP="00B34EE1">
      <w:pPr>
        <w:pStyle w:val="aff0"/>
        <w:rPr>
          <w:lang w:val="en-US"/>
        </w:rPr>
      </w:pPr>
    </w:p>
    <w:p w14:paraId="4AD5B6AE" w14:textId="77777777" w:rsidR="00B34EE1" w:rsidRPr="00B34EE1" w:rsidRDefault="00B34EE1" w:rsidP="00B34EE1">
      <w:pPr>
        <w:pStyle w:val="aff0"/>
        <w:rPr>
          <w:lang w:val="en-US"/>
        </w:rPr>
      </w:pPr>
      <w:r w:rsidRPr="00B34EE1">
        <w:rPr>
          <w:lang w:val="en-US"/>
        </w:rPr>
        <w:t>COPY . .</w:t>
      </w:r>
    </w:p>
    <w:p w14:paraId="03CE1F49" w14:textId="77777777" w:rsidR="00B34EE1" w:rsidRPr="00B34EE1" w:rsidRDefault="00B34EE1" w:rsidP="00B34EE1">
      <w:pPr>
        <w:pStyle w:val="aff0"/>
        <w:rPr>
          <w:lang w:val="en-US"/>
        </w:rPr>
      </w:pPr>
      <w:r w:rsidRPr="00B34EE1">
        <w:rPr>
          <w:lang w:val="en-US"/>
        </w:rPr>
        <w:t>RUN dotnet build "TourAppAPI.csproj" -c Release -o /app/build</w:t>
      </w:r>
    </w:p>
    <w:p w14:paraId="1592E07B" w14:textId="77777777" w:rsidR="00B34EE1" w:rsidRPr="00B34EE1" w:rsidRDefault="00B34EE1" w:rsidP="00B34EE1">
      <w:pPr>
        <w:pStyle w:val="aff0"/>
        <w:rPr>
          <w:lang w:val="en-US"/>
        </w:rPr>
      </w:pPr>
    </w:p>
    <w:p w14:paraId="3FC0B4F1" w14:textId="77777777" w:rsidR="00B34EE1" w:rsidRPr="00B34EE1" w:rsidRDefault="00B34EE1" w:rsidP="00B34EE1">
      <w:pPr>
        <w:pStyle w:val="aff0"/>
        <w:rPr>
          <w:lang w:val="en-US"/>
        </w:rPr>
      </w:pPr>
      <w:r w:rsidRPr="00B34EE1">
        <w:rPr>
          <w:lang w:val="en-US"/>
        </w:rPr>
        <w:t>FROM build AS publish</w:t>
      </w:r>
    </w:p>
    <w:p w14:paraId="5EEA4CC7" w14:textId="77777777" w:rsidR="00B34EE1" w:rsidRPr="00B34EE1" w:rsidRDefault="00B34EE1" w:rsidP="00B34EE1">
      <w:pPr>
        <w:pStyle w:val="aff0"/>
        <w:rPr>
          <w:lang w:val="en-US"/>
        </w:rPr>
      </w:pPr>
      <w:r w:rsidRPr="00B34EE1">
        <w:rPr>
          <w:lang w:val="en-US"/>
        </w:rPr>
        <w:t>RUN dotnet publish "TourAppAPI.csproj" -c Release -o /app/publish /p:UseAppHost=false</w:t>
      </w:r>
    </w:p>
    <w:p w14:paraId="5D905638" w14:textId="77777777" w:rsidR="00B34EE1" w:rsidRPr="00B34EE1" w:rsidRDefault="00B34EE1" w:rsidP="00B34EE1">
      <w:pPr>
        <w:pStyle w:val="aff0"/>
        <w:rPr>
          <w:lang w:val="en-US"/>
        </w:rPr>
      </w:pPr>
    </w:p>
    <w:p w14:paraId="5A6A1A62" w14:textId="77777777" w:rsidR="00B34EE1" w:rsidRPr="00B34EE1" w:rsidRDefault="00B34EE1" w:rsidP="00B34EE1">
      <w:pPr>
        <w:pStyle w:val="aff0"/>
        <w:rPr>
          <w:lang w:val="en-US"/>
        </w:rPr>
      </w:pPr>
      <w:r w:rsidRPr="00B34EE1">
        <w:rPr>
          <w:lang w:val="en-US"/>
        </w:rPr>
        <w:t>FROM mcr.microsoft.com/dotnet/aspnet:8.0-alpine AS final</w:t>
      </w:r>
    </w:p>
    <w:p w14:paraId="7E6CD09A" w14:textId="6D90FEFB" w:rsidR="00B34EE1" w:rsidRPr="001F6761" w:rsidRDefault="00B34EE1" w:rsidP="00B34EE1">
      <w:pPr>
        <w:pStyle w:val="aff0"/>
        <w:rPr>
          <w:lang w:val="en-US"/>
        </w:rPr>
      </w:pPr>
      <w:r w:rsidRPr="00C66E06">
        <w:rPr>
          <w:lang w:val="en-US"/>
        </w:rPr>
        <w:t>WORKDIR /app</w:t>
      </w:r>
    </w:p>
    <w:p w14:paraId="41DE1F1E" w14:textId="6E92DFA3" w:rsidR="00B34EE1" w:rsidRPr="001F6761" w:rsidRDefault="00B34EE1" w:rsidP="00B34EE1">
      <w:pPr>
        <w:pStyle w:val="aff0"/>
        <w:rPr>
          <w:lang w:val="en-US"/>
        </w:rPr>
      </w:pPr>
      <w:r w:rsidRPr="00B34EE1">
        <w:rPr>
          <w:lang w:val="en-US"/>
        </w:rPr>
        <w:t>COPY --from=publish /app/publish .</w:t>
      </w:r>
    </w:p>
    <w:p w14:paraId="38159DCD" w14:textId="2CA32777" w:rsidR="003004A0" w:rsidRPr="00C011FE" w:rsidRDefault="00B34EE1" w:rsidP="003004A0">
      <w:pPr>
        <w:pStyle w:val="aff0"/>
      </w:pPr>
      <w:r w:rsidRPr="00B34EE1">
        <w:rPr>
          <w:lang w:val="en-US"/>
        </w:rPr>
        <w:t>ENTRYPOINT</w:t>
      </w:r>
      <w:r w:rsidRPr="00C011FE">
        <w:t xml:space="preserve"> ["</w:t>
      </w:r>
      <w:r w:rsidRPr="00B34EE1">
        <w:rPr>
          <w:lang w:val="en-US"/>
        </w:rPr>
        <w:t>dotnet</w:t>
      </w:r>
      <w:r w:rsidRPr="00C011FE">
        <w:t>", "</w:t>
      </w:r>
      <w:r w:rsidRPr="00B34EE1">
        <w:rPr>
          <w:lang w:val="en-US"/>
        </w:rPr>
        <w:t>TourAppAPI</w:t>
      </w:r>
      <w:r w:rsidRPr="00C011FE">
        <w:t>.</w:t>
      </w:r>
      <w:r w:rsidRPr="00B34EE1">
        <w:rPr>
          <w:lang w:val="en-US"/>
        </w:rPr>
        <w:t>dll</w:t>
      </w:r>
      <w:r w:rsidRPr="00C011FE">
        <w:t>"]</w:t>
      </w:r>
    </w:p>
    <w:p w14:paraId="475A6843" w14:textId="39BBB2B7" w:rsidR="00827B8D" w:rsidRPr="00827B8D" w:rsidRDefault="00827B8D" w:rsidP="00827B8D">
      <w:pPr>
        <w:pStyle w:val="a3"/>
      </w:pPr>
      <w:r w:rsidRPr="00827B8D">
        <w:t xml:space="preserve">Внешний вид страницы </w:t>
      </w:r>
      <w:r w:rsidR="004408ED">
        <w:t>туров</w:t>
      </w:r>
      <w:r w:rsidRPr="00827B8D">
        <w:t xml:space="preserve"> до модификации и после представлен на рисунках 1 и 2 соответственно.</w:t>
      </w:r>
    </w:p>
    <w:p w14:paraId="725EBD7C" w14:textId="77777777" w:rsidR="00827B8D" w:rsidRPr="00827B8D" w:rsidRDefault="00827B8D" w:rsidP="00827B8D">
      <w:pPr>
        <w:pStyle w:val="a3"/>
      </w:pPr>
    </w:p>
    <w:p w14:paraId="37983482" w14:textId="578F7474" w:rsidR="00827B8D" w:rsidRPr="00827B8D" w:rsidRDefault="00827B8D" w:rsidP="00456309">
      <w:pPr>
        <w:pStyle w:val="a3"/>
        <w:ind w:firstLine="0"/>
        <w:jc w:val="center"/>
      </w:pPr>
      <w:r w:rsidRPr="00827B8D">
        <w:rPr>
          <w:noProof/>
          <w:lang w:eastAsia="ru-RU"/>
        </w:rPr>
        <w:drawing>
          <wp:inline distT="0" distB="0" distL="0" distR="0" wp14:anchorId="11AD4213" wp14:editId="0E1809A1">
            <wp:extent cx="5429250" cy="1835810"/>
            <wp:effectExtent l="19050" t="19050" r="19050" b="12065"/>
            <wp:docPr id="3688517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851741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55" b="2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280" cy="185103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233FCF" w14:textId="77777777" w:rsidR="00827B8D" w:rsidRPr="00827B8D" w:rsidRDefault="00827B8D" w:rsidP="00827B8D">
      <w:pPr>
        <w:pStyle w:val="a3"/>
      </w:pPr>
    </w:p>
    <w:p w14:paraId="1453C736" w14:textId="586D1C40" w:rsidR="00827B8D" w:rsidRPr="00827B8D" w:rsidRDefault="00827B8D" w:rsidP="00827B8D">
      <w:pPr>
        <w:pStyle w:val="a3"/>
        <w:jc w:val="center"/>
      </w:pPr>
      <w:r w:rsidRPr="00827B8D">
        <w:t xml:space="preserve">Рисунок 1 –Вид страницы </w:t>
      </w:r>
      <w:r>
        <w:t>Туры</w:t>
      </w:r>
      <w:r w:rsidRPr="00827B8D">
        <w:t xml:space="preserve"> до модификации</w:t>
      </w:r>
    </w:p>
    <w:p w14:paraId="6D0E2261" w14:textId="77777777" w:rsidR="00827B8D" w:rsidRPr="00C011FE" w:rsidRDefault="00827B8D" w:rsidP="00827B8D">
      <w:pPr>
        <w:pStyle w:val="a3"/>
      </w:pPr>
    </w:p>
    <w:p w14:paraId="5249D32E" w14:textId="0235A150" w:rsidR="00827B8D" w:rsidRPr="00827B8D" w:rsidRDefault="00827B8D" w:rsidP="00456309">
      <w:pPr>
        <w:pStyle w:val="a3"/>
        <w:jc w:val="center"/>
      </w:pPr>
      <w:r w:rsidRPr="00827B8D">
        <w:rPr>
          <w:noProof/>
          <w:lang w:eastAsia="ru-RU"/>
        </w:rPr>
        <w:drawing>
          <wp:inline distT="0" distB="0" distL="0" distR="0" wp14:anchorId="3ECC86C1" wp14:editId="4BB8047D">
            <wp:extent cx="4876800" cy="1938692"/>
            <wp:effectExtent l="19050" t="19050" r="19050" b="23495"/>
            <wp:docPr id="11017434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743473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193869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3773EF" w14:textId="77777777" w:rsidR="00827B8D" w:rsidRPr="00827B8D" w:rsidRDefault="00827B8D" w:rsidP="00827B8D">
      <w:pPr>
        <w:pStyle w:val="a3"/>
      </w:pPr>
    </w:p>
    <w:p w14:paraId="6EFE5716" w14:textId="7C75CBFC" w:rsidR="003004A0" w:rsidRPr="003004A0" w:rsidRDefault="00827B8D" w:rsidP="007056CF">
      <w:pPr>
        <w:pStyle w:val="a3"/>
        <w:jc w:val="center"/>
      </w:pPr>
      <w:r w:rsidRPr="00827B8D">
        <w:t xml:space="preserve">Рисунок 2 – Вид страницы </w:t>
      </w:r>
      <w:r>
        <w:t>Туры</w:t>
      </w:r>
      <w:r w:rsidRPr="00827B8D">
        <w:t xml:space="preserve"> после модификации</w:t>
      </w:r>
      <w:r w:rsidR="003004A0">
        <w:t>.</w:t>
      </w:r>
    </w:p>
    <w:p w14:paraId="381EED4E" w14:textId="511117F2" w:rsidR="00D91790" w:rsidRPr="003004A0" w:rsidRDefault="00D91790" w:rsidP="00B34EE1">
      <w:pPr>
        <w:pStyle w:val="2"/>
      </w:pPr>
      <w:bookmarkStart w:id="20" w:name="_Toc223114666"/>
      <w:bookmarkStart w:id="21" w:name="_Toc224499330"/>
      <w:r>
        <w:lastRenderedPageBreak/>
        <w:t>Обеспечение защиты ПО и данных</w:t>
      </w:r>
      <w:bookmarkEnd w:id="20"/>
      <w:bookmarkEnd w:id="21"/>
    </w:p>
    <w:p w14:paraId="13CE308A" w14:textId="77777777" w:rsidR="004408ED" w:rsidRDefault="00B34EE1" w:rsidP="00B34EE1">
      <w:pPr>
        <w:pStyle w:val="a3"/>
      </w:pPr>
      <w:r w:rsidRPr="00E36048">
        <w:t>Для обеспечения безопасности ИС выполнена настройка брандмауэра сервера и внедрена JWT-аутентификация пользователей. Для защиты загружаемых файлов, содержащих информацию о товарах, применяют автоматическое переименование</w:t>
      </w:r>
      <w:r w:rsidRPr="00B34EE1">
        <w:t>.</w:t>
      </w:r>
      <w:r w:rsidR="007056CF">
        <w:t xml:space="preserve"> </w:t>
      </w:r>
    </w:p>
    <w:p w14:paraId="321D2827" w14:textId="0E55FCC1" w:rsidR="00B34EE1" w:rsidRDefault="004408ED" w:rsidP="00B34EE1">
      <w:pPr>
        <w:pStyle w:val="a3"/>
      </w:pPr>
      <w:r>
        <w:t xml:space="preserve">Метод аутентификации с помощью </w:t>
      </w:r>
      <w:r>
        <w:rPr>
          <w:lang w:val="en-US"/>
        </w:rPr>
        <w:t>JWT</w:t>
      </w:r>
      <w:r w:rsidRPr="004408ED">
        <w:t xml:space="preserve"> </w:t>
      </w:r>
      <w:r>
        <w:t>представлен</w:t>
      </w:r>
      <w:r w:rsidRPr="004408ED">
        <w:t xml:space="preserve"> </w:t>
      </w:r>
      <w:r>
        <w:t>представлен листингом 4.</w:t>
      </w:r>
    </w:p>
    <w:p w14:paraId="7FB38E36" w14:textId="77777777" w:rsidR="004408ED" w:rsidRDefault="004408ED" w:rsidP="00B34EE1">
      <w:pPr>
        <w:pStyle w:val="a3"/>
      </w:pPr>
    </w:p>
    <w:p w14:paraId="44178C2E" w14:textId="1406137F" w:rsidR="004408ED" w:rsidRPr="001B1C2B" w:rsidRDefault="004408ED" w:rsidP="007B2561">
      <w:pPr>
        <w:pStyle w:val="a3"/>
        <w:ind w:firstLine="0"/>
      </w:pPr>
      <w:r>
        <w:t xml:space="preserve">Листинг 4 – Метод аутентификации с помощью </w:t>
      </w:r>
      <w:r>
        <w:rPr>
          <w:lang w:val="en-US"/>
        </w:rPr>
        <w:t>JWT</w:t>
      </w:r>
    </w:p>
    <w:p w14:paraId="396059EC" w14:textId="77777777" w:rsidR="007B2561" w:rsidRPr="007B2561" w:rsidRDefault="007B2561" w:rsidP="007B2561">
      <w:pPr>
        <w:pStyle w:val="aff0"/>
        <w:rPr>
          <w:lang w:val="en-US"/>
        </w:rPr>
      </w:pPr>
      <w:r w:rsidRPr="007B2561">
        <w:rPr>
          <w:lang w:val="en-US"/>
        </w:rPr>
        <w:t>public IActionResult Login(LoginDto dto)</w:t>
      </w:r>
    </w:p>
    <w:p w14:paraId="40668335" w14:textId="77777777" w:rsidR="007B2561" w:rsidRPr="007B2561" w:rsidRDefault="007B2561" w:rsidP="007B2561">
      <w:pPr>
        <w:pStyle w:val="aff0"/>
        <w:rPr>
          <w:lang w:val="en-US"/>
        </w:rPr>
      </w:pPr>
      <w:r w:rsidRPr="007B2561">
        <w:rPr>
          <w:lang w:val="en-US"/>
        </w:rPr>
        <w:t>{</w:t>
      </w:r>
    </w:p>
    <w:p w14:paraId="37C4653E" w14:textId="77777777" w:rsidR="007B2561" w:rsidRPr="007B2561" w:rsidRDefault="007B2561" w:rsidP="007B2561">
      <w:pPr>
        <w:pStyle w:val="aff0"/>
        <w:rPr>
          <w:lang w:val="en-US"/>
        </w:rPr>
      </w:pPr>
      <w:r w:rsidRPr="007B2561">
        <w:rPr>
          <w:lang w:val="en-US"/>
        </w:rPr>
        <w:t xml:space="preserve">    var user = _context.Users.FirstOrDefault(u =&gt; u.Login == dto.Login);</w:t>
      </w:r>
    </w:p>
    <w:p w14:paraId="046CBEF6" w14:textId="77777777" w:rsidR="007B2561" w:rsidRPr="007B2561" w:rsidRDefault="007B2561" w:rsidP="007B2561">
      <w:pPr>
        <w:pStyle w:val="aff0"/>
        <w:rPr>
          <w:lang w:val="en-US"/>
        </w:rPr>
      </w:pPr>
    </w:p>
    <w:p w14:paraId="5AE6A920" w14:textId="77777777" w:rsidR="007B2561" w:rsidRPr="007B2561" w:rsidRDefault="007B2561" w:rsidP="007B2561">
      <w:pPr>
        <w:pStyle w:val="aff0"/>
        <w:rPr>
          <w:lang w:val="en-US"/>
        </w:rPr>
      </w:pPr>
      <w:r w:rsidRPr="007B2561">
        <w:rPr>
          <w:lang w:val="en-US"/>
        </w:rPr>
        <w:t xml:space="preserve">    if (user == null || dto.Password != user.Password)</w:t>
      </w:r>
    </w:p>
    <w:p w14:paraId="5DF30E95" w14:textId="77777777" w:rsidR="007B2561" w:rsidRPr="007B2561" w:rsidRDefault="007B2561" w:rsidP="007B2561">
      <w:pPr>
        <w:pStyle w:val="aff0"/>
        <w:rPr>
          <w:lang w:val="en-US"/>
        </w:rPr>
      </w:pPr>
      <w:r w:rsidRPr="007B2561">
        <w:rPr>
          <w:lang w:val="en-US"/>
        </w:rPr>
        <w:t xml:space="preserve">        return Unauthorized(new { message = "Неверный логин или пароль" });</w:t>
      </w:r>
    </w:p>
    <w:p w14:paraId="508361CA" w14:textId="77777777" w:rsidR="007B2561" w:rsidRPr="007B2561" w:rsidRDefault="007B2561" w:rsidP="007B2561">
      <w:pPr>
        <w:pStyle w:val="aff0"/>
        <w:rPr>
          <w:lang w:val="en-US"/>
        </w:rPr>
      </w:pPr>
    </w:p>
    <w:p w14:paraId="5B4B5F4B" w14:textId="77777777" w:rsidR="007B2561" w:rsidRPr="007B2561" w:rsidRDefault="007B2561" w:rsidP="007B2561">
      <w:pPr>
        <w:pStyle w:val="aff0"/>
        <w:rPr>
          <w:lang w:val="en-US"/>
        </w:rPr>
      </w:pPr>
      <w:r w:rsidRPr="007B2561">
        <w:rPr>
          <w:lang w:val="en-US"/>
        </w:rPr>
        <w:t xml:space="preserve">    string token = GenerateJwtToken(user);</w:t>
      </w:r>
    </w:p>
    <w:p w14:paraId="7593A313" w14:textId="77777777" w:rsidR="007B2561" w:rsidRPr="007B2561" w:rsidRDefault="007B2561" w:rsidP="007B2561">
      <w:pPr>
        <w:pStyle w:val="aff0"/>
        <w:rPr>
          <w:lang w:val="en-US"/>
        </w:rPr>
      </w:pPr>
    </w:p>
    <w:p w14:paraId="3BE40025" w14:textId="77777777" w:rsidR="007B2561" w:rsidRPr="007B2561" w:rsidRDefault="007B2561" w:rsidP="007B2561">
      <w:pPr>
        <w:pStyle w:val="aff0"/>
        <w:rPr>
          <w:lang w:val="en-US"/>
        </w:rPr>
      </w:pPr>
      <w:r w:rsidRPr="007B2561">
        <w:rPr>
          <w:lang w:val="en-US"/>
        </w:rPr>
        <w:t xml:space="preserve">    return Ok(new AuthResponse</w:t>
      </w:r>
    </w:p>
    <w:p w14:paraId="34E6692D" w14:textId="77777777" w:rsidR="007B2561" w:rsidRPr="007B2561" w:rsidRDefault="007B2561" w:rsidP="007B2561">
      <w:pPr>
        <w:pStyle w:val="aff0"/>
        <w:rPr>
          <w:lang w:val="en-US"/>
        </w:rPr>
      </w:pPr>
      <w:r w:rsidRPr="007B2561">
        <w:rPr>
          <w:lang w:val="en-US"/>
        </w:rPr>
        <w:t xml:space="preserve">    {</w:t>
      </w:r>
    </w:p>
    <w:p w14:paraId="065DC61B" w14:textId="77777777" w:rsidR="007B2561" w:rsidRPr="007B2561" w:rsidRDefault="007B2561" w:rsidP="007B2561">
      <w:pPr>
        <w:pStyle w:val="aff0"/>
        <w:rPr>
          <w:lang w:val="en-US"/>
        </w:rPr>
      </w:pPr>
      <w:r w:rsidRPr="007B2561">
        <w:rPr>
          <w:lang w:val="en-US"/>
        </w:rPr>
        <w:t xml:space="preserve">        Token = token,</w:t>
      </w:r>
    </w:p>
    <w:p w14:paraId="5685BCB8" w14:textId="77777777" w:rsidR="007B2561" w:rsidRPr="007B2561" w:rsidRDefault="007B2561" w:rsidP="007B2561">
      <w:pPr>
        <w:pStyle w:val="aff0"/>
        <w:rPr>
          <w:lang w:val="en-US"/>
        </w:rPr>
      </w:pPr>
      <w:r w:rsidRPr="007B2561">
        <w:rPr>
          <w:lang w:val="en-US"/>
        </w:rPr>
        <w:t xml:space="preserve">        Login = user.Login,</w:t>
      </w:r>
    </w:p>
    <w:p w14:paraId="63A5C08C" w14:textId="77777777" w:rsidR="007B2561" w:rsidRPr="00456309" w:rsidRDefault="007B2561" w:rsidP="007B2561">
      <w:pPr>
        <w:pStyle w:val="aff0"/>
        <w:rPr>
          <w:lang w:val="en-US"/>
        </w:rPr>
      </w:pPr>
      <w:r w:rsidRPr="007B2561">
        <w:rPr>
          <w:lang w:val="en-US"/>
        </w:rPr>
        <w:t xml:space="preserve">        IdUser</w:t>
      </w:r>
      <w:r w:rsidRPr="00456309">
        <w:rPr>
          <w:lang w:val="en-US"/>
        </w:rPr>
        <w:t xml:space="preserve"> = </w:t>
      </w:r>
      <w:r w:rsidRPr="007B2561">
        <w:rPr>
          <w:lang w:val="en-US"/>
        </w:rPr>
        <w:t>user</w:t>
      </w:r>
      <w:r w:rsidRPr="00456309">
        <w:rPr>
          <w:lang w:val="en-US"/>
        </w:rPr>
        <w:t>.</w:t>
      </w:r>
      <w:r w:rsidRPr="007B2561">
        <w:rPr>
          <w:lang w:val="en-US"/>
        </w:rPr>
        <w:t>IdUser</w:t>
      </w:r>
    </w:p>
    <w:p w14:paraId="68D8B5AA" w14:textId="77777777" w:rsidR="007B2561" w:rsidRPr="001B1C2B" w:rsidRDefault="007B2561" w:rsidP="007B2561">
      <w:pPr>
        <w:pStyle w:val="aff0"/>
      </w:pPr>
      <w:r w:rsidRPr="00456309">
        <w:rPr>
          <w:lang w:val="en-US"/>
        </w:rPr>
        <w:t xml:space="preserve">    </w:t>
      </w:r>
      <w:r w:rsidRPr="001B1C2B">
        <w:t>});</w:t>
      </w:r>
    </w:p>
    <w:p w14:paraId="5CBE2FCB" w14:textId="77777777" w:rsidR="007B2561" w:rsidRPr="001B1C2B" w:rsidRDefault="007B2561" w:rsidP="007B2561">
      <w:pPr>
        <w:pStyle w:val="aff0"/>
      </w:pPr>
      <w:r w:rsidRPr="001B1C2B">
        <w:t>}</w:t>
      </w:r>
    </w:p>
    <w:p w14:paraId="073C7450" w14:textId="77777777" w:rsidR="007B2561" w:rsidRPr="001B1C2B" w:rsidRDefault="007B2561" w:rsidP="007B2561">
      <w:pPr>
        <w:pStyle w:val="aff0"/>
      </w:pPr>
    </w:p>
    <w:p w14:paraId="6E29A6EA" w14:textId="0DBBA9CB" w:rsidR="00827B8D" w:rsidRPr="00C50EF0" w:rsidRDefault="00C50EF0" w:rsidP="00827B8D">
      <w:pPr>
        <w:pStyle w:val="10"/>
        <w:numPr>
          <w:ilvl w:val="0"/>
          <w:numId w:val="0"/>
        </w:numPr>
        <w:jc w:val="center"/>
      </w:pPr>
      <w:bookmarkStart w:id="22" w:name="_Toc224499331"/>
      <w:r>
        <w:lastRenderedPageBreak/>
        <w:t>ЗАКЛЮЧЕНИЕ</w:t>
      </w:r>
      <w:bookmarkEnd w:id="22"/>
    </w:p>
    <w:p w14:paraId="4EF5425D" w14:textId="488D005D" w:rsidR="00827B8D" w:rsidRPr="001B1C2B" w:rsidRDefault="00827B8D" w:rsidP="00827B8D">
      <w:pPr>
        <w:pStyle w:val="a3"/>
      </w:pPr>
      <w:r w:rsidRPr="7191697B">
        <w:t xml:space="preserve">Для прохождения практики </w:t>
      </w:r>
      <w:r w:rsidRPr="7191697B">
        <w:rPr>
          <w:color w:val="000000" w:themeColor="text1"/>
        </w:rPr>
        <w:t xml:space="preserve">в ИП «Осин Егор Алексеевич» </w:t>
      </w:r>
      <w:r w:rsidRPr="7191697B">
        <w:t>предоставлено</w:t>
      </w:r>
      <w:r>
        <w:t xml:space="preserve"> необходимое оборудование и ПО.</w:t>
      </w:r>
    </w:p>
    <w:p w14:paraId="31FFBE3B" w14:textId="77777777" w:rsidR="00827B8D" w:rsidRDefault="00827B8D" w:rsidP="00827B8D">
      <w:pPr>
        <w:pStyle w:val="a3"/>
      </w:pPr>
      <w:r w:rsidRPr="7191697B">
        <w:t>Цели производственной практики достигнуты:</w:t>
      </w:r>
    </w:p>
    <w:p w14:paraId="3B31AC1C" w14:textId="77777777" w:rsidR="00827B8D" w:rsidRDefault="00827B8D" w:rsidP="00827B8D">
      <w:pPr>
        <w:pStyle w:val="a1"/>
      </w:pPr>
      <w:r w:rsidRPr="2F36293D">
        <w:t>получен практический опыт по выполнен</w:t>
      </w:r>
      <w:r>
        <w:t xml:space="preserve">ию работ по ПМ.04 </w:t>
      </w:r>
      <w:r w:rsidRPr="00A86066">
        <w:rPr>
          <w:rFonts w:eastAsia="Times New Roman" w:cs="Times New Roman"/>
          <w:bCs/>
          <w:color w:val="000000" w:themeColor="text1"/>
          <w:szCs w:val="28"/>
        </w:rPr>
        <w:t>«</w:t>
      </w:r>
      <w:r>
        <w:rPr>
          <w:rFonts w:eastAsia="Times New Roman" w:cs="Times New Roman"/>
          <w:bCs/>
          <w:color w:val="000000" w:themeColor="text1"/>
          <w:szCs w:val="28"/>
        </w:rPr>
        <w:t>Сопровождение и обслуживание программного обеспечения</w:t>
      </w:r>
      <w:r w:rsidRPr="00A86066">
        <w:rPr>
          <w:rFonts w:eastAsia="Times New Roman" w:cs="Times New Roman"/>
          <w:bCs/>
          <w:color w:val="000000" w:themeColor="text1"/>
          <w:szCs w:val="28"/>
        </w:rPr>
        <w:t xml:space="preserve"> компьютерных систем»</w:t>
      </w:r>
      <w:r>
        <w:rPr>
          <w:rFonts w:eastAsia="Times New Roman" w:cs="Times New Roman"/>
          <w:bCs/>
          <w:color w:val="000000" w:themeColor="text1"/>
          <w:szCs w:val="28"/>
        </w:rPr>
        <w:t xml:space="preserve"> </w:t>
      </w:r>
      <w:r w:rsidRPr="2F36293D">
        <w:t>и развит</w:t>
      </w:r>
      <w:r>
        <w:t>ы</w:t>
      </w:r>
      <w:r w:rsidRPr="2F36293D">
        <w:t xml:space="preserve"> общи</w:t>
      </w:r>
      <w:r>
        <w:t>е</w:t>
      </w:r>
      <w:r w:rsidRPr="2F36293D">
        <w:t xml:space="preserve"> и профессиональны</w:t>
      </w:r>
      <w:r>
        <w:t>е</w:t>
      </w:r>
      <w:r w:rsidRPr="2F36293D">
        <w:t xml:space="preserve"> компетенци</w:t>
      </w:r>
      <w:r>
        <w:t>и.</w:t>
      </w:r>
    </w:p>
    <w:p w14:paraId="7BA47D5E" w14:textId="77777777" w:rsidR="00827B8D" w:rsidRDefault="00827B8D" w:rsidP="00827B8D">
      <w:pPr>
        <w:pStyle w:val="a3"/>
      </w:pPr>
      <w:r w:rsidRPr="2F36293D">
        <w:t>Выполнены следующие задачи:</w:t>
      </w:r>
    </w:p>
    <w:p w14:paraId="706A7F20" w14:textId="77777777" w:rsidR="00827B8D" w:rsidRPr="008F2E2F" w:rsidRDefault="00827B8D" w:rsidP="00827B8D">
      <w:pPr>
        <w:pStyle w:val="a1"/>
      </w:pPr>
      <w:r w:rsidRPr="008F2E2F">
        <w:t>осуществ</w:t>
      </w:r>
      <w:r>
        <w:t>лен</w:t>
      </w:r>
      <w:r w:rsidRPr="008F2E2F">
        <w:t xml:space="preserve"> </w:t>
      </w:r>
      <w:r>
        <w:t>подбор и настройка конфигурации ПО компьютерных систем</w:t>
      </w:r>
      <w:r w:rsidRPr="008F2E2F">
        <w:t>;</w:t>
      </w:r>
    </w:p>
    <w:p w14:paraId="409BD1C1" w14:textId="77777777" w:rsidR="00827B8D" w:rsidRPr="008F2E2F" w:rsidRDefault="00827B8D" w:rsidP="00827B8D">
      <w:pPr>
        <w:pStyle w:val="a1"/>
      </w:pPr>
      <w:r>
        <w:t>инсталляция ПО компьютерных систем</w:t>
      </w:r>
      <w:r w:rsidRPr="008F2E2F">
        <w:t>;</w:t>
      </w:r>
    </w:p>
    <w:p w14:paraId="34CABEF1" w14:textId="77777777" w:rsidR="00827B8D" w:rsidRPr="008F2E2F" w:rsidRDefault="00827B8D" w:rsidP="00827B8D">
      <w:pPr>
        <w:pStyle w:val="a1"/>
      </w:pPr>
      <w:r>
        <w:t>настроены отдельные компоненты ПО компьютерных систем</w:t>
      </w:r>
      <w:r w:rsidRPr="008F2E2F">
        <w:t>;</w:t>
      </w:r>
    </w:p>
    <w:p w14:paraId="610BF79E" w14:textId="77777777" w:rsidR="00827B8D" w:rsidRPr="008F2E2F" w:rsidRDefault="00827B8D" w:rsidP="00827B8D">
      <w:pPr>
        <w:pStyle w:val="a1"/>
      </w:pPr>
      <w:r>
        <w:t>измерены эксплуатационные характеристики ПО компьютерных систем</w:t>
      </w:r>
      <w:r w:rsidRPr="008F2E2F">
        <w:t>;</w:t>
      </w:r>
    </w:p>
    <w:p w14:paraId="232760F6" w14:textId="77777777" w:rsidR="00827B8D" w:rsidRPr="008F2E2F" w:rsidRDefault="00827B8D" w:rsidP="00827B8D">
      <w:pPr>
        <w:pStyle w:val="a1"/>
      </w:pPr>
      <w:r w:rsidRPr="008F2E2F">
        <w:t>выполн</w:t>
      </w:r>
      <w:r>
        <w:t>ен</w:t>
      </w:r>
      <w:r w:rsidRPr="008F2E2F">
        <w:t xml:space="preserve"> </w:t>
      </w:r>
      <w:r>
        <w:t>анализ характеристик качества ПО</w:t>
      </w:r>
      <w:r w:rsidRPr="008F2E2F">
        <w:t>;</w:t>
      </w:r>
    </w:p>
    <w:p w14:paraId="38BF7ACF" w14:textId="77777777" w:rsidR="00827B8D" w:rsidRPr="008F2E2F" w:rsidRDefault="00827B8D" w:rsidP="00827B8D">
      <w:pPr>
        <w:pStyle w:val="a1"/>
      </w:pPr>
      <w:r>
        <w:t>проведена модификация отдельных компонентов ПО в соответствии с потребностями заказчика</w:t>
      </w:r>
      <w:r w:rsidRPr="008F2E2F">
        <w:t>;</w:t>
      </w:r>
    </w:p>
    <w:p w14:paraId="24D72EF1" w14:textId="77777777" w:rsidR="00827B8D" w:rsidRPr="008F2E2F" w:rsidRDefault="00827B8D" w:rsidP="00827B8D">
      <w:pPr>
        <w:pStyle w:val="a1"/>
      </w:pPr>
      <w:r>
        <w:t>выполнены отдельные виды работ на этапе поддержки ПО компьютерной системы</w:t>
      </w:r>
      <w:r w:rsidRPr="008F2E2F">
        <w:t>;</w:t>
      </w:r>
    </w:p>
    <w:p w14:paraId="6E30A1EC" w14:textId="77777777" w:rsidR="00827B8D" w:rsidRPr="008F2E2F" w:rsidRDefault="00827B8D" w:rsidP="00827B8D">
      <w:pPr>
        <w:pStyle w:val="a1"/>
      </w:pPr>
      <w:r>
        <w:t>организованы защита ПО компьютерных систем программными средствами</w:t>
      </w:r>
      <w:r w:rsidRPr="008F2E2F">
        <w:t>.</w:t>
      </w:r>
    </w:p>
    <w:p w14:paraId="5AC0DAC9" w14:textId="19AFAAC0" w:rsidR="00827B8D" w:rsidRPr="00A91042" w:rsidRDefault="00C50EF0" w:rsidP="00827B8D">
      <w:pPr>
        <w:pStyle w:val="10"/>
        <w:numPr>
          <w:ilvl w:val="0"/>
          <w:numId w:val="0"/>
        </w:numPr>
        <w:jc w:val="center"/>
      </w:pPr>
      <w:bookmarkStart w:id="23" w:name="_Toc224499332"/>
      <w:r w:rsidRPr="00A91042">
        <w:lastRenderedPageBreak/>
        <w:t>СПИСОК ИСПОЛЬЗОВАННЫХ ИСТОЧНИКОВ</w:t>
      </w:r>
      <w:bookmarkEnd w:id="23"/>
    </w:p>
    <w:p w14:paraId="41C60AA2" w14:textId="77BD8340" w:rsidR="00A91042" w:rsidRPr="00C01805" w:rsidRDefault="00A91042" w:rsidP="00A91042">
      <w:pPr>
        <w:pStyle w:val="1"/>
      </w:pPr>
      <w:r w:rsidRPr="00C01805">
        <w:t xml:space="preserve">Бек, К. Экстремальное программирование: разработка через тестирование. – Санкт-Петербург : Питер, 2021. – 224 с. – URL: https://ibooks.ru/bookshelf/376974/reading (дата обращения: </w:t>
      </w:r>
      <w:r w:rsidRPr="00A91042">
        <w:t>18</w:t>
      </w:r>
      <w:r w:rsidRPr="00C01805">
        <w:t>.</w:t>
      </w:r>
      <w:r w:rsidRPr="00A91042">
        <w:t>02</w:t>
      </w:r>
      <w:r w:rsidRPr="00C01805">
        <w:t>.202</w:t>
      </w:r>
      <w:r w:rsidRPr="00A91042">
        <w:t>6</w:t>
      </w:r>
      <w:r w:rsidRPr="00C01805">
        <w:t>). – Режим доступа: для зарегистрир. пользователей. – Текст: электронный.</w:t>
      </w:r>
    </w:p>
    <w:p w14:paraId="6592B7C0" w14:textId="66219335" w:rsidR="00A91042" w:rsidRPr="00C01805" w:rsidRDefault="00A91042" w:rsidP="00A91042">
      <w:pPr>
        <w:pStyle w:val="1"/>
      </w:pPr>
      <w:r w:rsidRPr="00C01805">
        <w:t xml:space="preserve">Гагарина, Л. Г. Технология разработки программного обеспечения : учебное пособие / Л. Г. Гагарина, Е. В. Кокорева, Б. Д. Сидорова-Виснадул ; под ред. Л. Г. Гагариной. – Москва : ФОРУМ : ИНФРА-М, 2023. – 400 с. – URL: https://znanium.com/catalog/product/1895679 (дата обращения: </w:t>
      </w:r>
      <w:r w:rsidRPr="00A91042">
        <w:t>10</w:t>
      </w:r>
      <w:r w:rsidRPr="00C01805">
        <w:t>.</w:t>
      </w:r>
      <w:r w:rsidRPr="00A91042">
        <w:t>02</w:t>
      </w:r>
      <w:r w:rsidRPr="00C01805">
        <w:t>.202</w:t>
      </w:r>
      <w:r w:rsidRPr="00A91042">
        <w:t>6</w:t>
      </w:r>
      <w:r w:rsidRPr="00C01805">
        <w:t>). – Режим доступа: по подписке. – Текст : электронный.</w:t>
      </w:r>
    </w:p>
    <w:p w14:paraId="48A024DB" w14:textId="14732D34" w:rsidR="00A91042" w:rsidRPr="00C01805" w:rsidRDefault="00A91042" w:rsidP="00A91042">
      <w:pPr>
        <w:pStyle w:val="1"/>
      </w:pPr>
      <w:r w:rsidRPr="00C01805">
        <w:t xml:space="preserve">Мартишин, С. А. Базы данных. Практическое применение СУБД SQL- и NoSQL-типа для проектирования информационных систем : учебное пособие / С. А. Мартишин, В. Л. Симонов, М. В. Храпченко. — Москва : ФОРУМ : ИНФРА-М, 2023. — 368 с. - URL: https://znanium.com/catalog/product/1912454 (дата обращения: </w:t>
      </w:r>
      <w:r w:rsidRPr="00A91042">
        <w:t>02</w:t>
      </w:r>
      <w:r w:rsidRPr="00C01805">
        <w:t>.</w:t>
      </w:r>
      <w:r w:rsidRPr="00A91042">
        <w:t>02</w:t>
      </w:r>
      <w:r w:rsidRPr="00C01805">
        <w:t>.202</w:t>
      </w:r>
      <w:r w:rsidRPr="00A91042">
        <w:t>6</w:t>
      </w:r>
      <w:r w:rsidRPr="00C01805">
        <w:t>). – Режим доступа: по подписке. — Текст : электронный.</w:t>
      </w:r>
    </w:p>
    <w:p w14:paraId="42B2B2CF" w14:textId="2520A019" w:rsidR="00A91042" w:rsidRPr="00C01805" w:rsidRDefault="00A91042" w:rsidP="00A91042">
      <w:pPr>
        <w:pStyle w:val="1"/>
        <w:rPr>
          <w:color w:val="000000" w:themeColor="text1"/>
          <w:sz w:val="24"/>
          <w:szCs w:val="24"/>
        </w:rPr>
      </w:pPr>
      <w:r w:rsidRPr="00C01805">
        <w:rPr>
          <w:color w:val="000000" w:themeColor="text1"/>
        </w:rPr>
        <w:t xml:space="preserve">Тидвелл, Д. Разработка интерфейсов. Паттерны проектирования. 3-е изд. – Санкт-Петербург : Питер, 2022. – 560 с. – Текст : электронный. – URL: </w:t>
      </w:r>
      <w:hyperlink r:id="rId10" w:history="1">
        <w:r w:rsidRPr="00C01805">
          <w:rPr>
            <w:rStyle w:val="af7"/>
            <w:color w:val="000000" w:themeColor="text1"/>
            <w:szCs w:val="28"/>
          </w:rPr>
          <w:t>https://ibooks.ru/bookshelf/386796/reading</w:t>
        </w:r>
      </w:hyperlink>
      <w:r w:rsidRPr="00C01805">
        <w:rPr>
          <w:color w:val="000000" w:themeColor="text1"/>
        </w:rPr>
        <w:t xml:space="preserve"> (дата обращения:</w:t>
      </w:r>
      <w:r w:rsidRPr="00A91042">
        <w:rPr>
          <w:color w:val="000000" w:themeColor="text1"/>
        </w:rPr>
        <w:t xml:space="preserve"> 11</w:t>
      </w:r>
      <w:r w:rsidRPr="00C01805">
        <w:rPr>
          <w:color w:val="000000" w:themeColor="text1"/>
        </w:rPr>
        <w:t>.</w:t>
      </w:r>
      <w:r w:rsidRPr="00A91042">
        <w:rPr>
          <w:color w:val="000000" w:themeColor="text1"/>
        </w:rPr>
        <w:t>02</w:t>
      </w:r>
      <w:r w:rsidRPr="00C01805">
        <w:rPr>
          <w:color w:val="000000" w:themeColor="text1"/>
        </w:rPr>
        <w:t>.202</w:t>
      </w:r>
      <w:r w:rsidRPr="00A91042">
        <w:rPr>
          <w:color w:val="000000" w:themeColor="text1"/>
        </w:rPr>
        <w:t>6</w:t>
      </w:r>
      <w:r w:rsidRPr="00C01805">
        <w:rPr>
          <w:color w:val="000000" w:themeColor="text1"/>
        </w:rPr>
        <w:t>). – Режим доступа: для зарегистрир. пользователей.</w:t>
      </w:r>
    </w:p>
    <w:p w14:paraId="1BE83E1A" w14:textId="0B4510FB" w:rsidR="00827B8D" w:rsidRPr="00711564" w:rsidRDefault="00A91042" w:rsidP="00A91042">
      <w:pPr>
        <w:pStyle w:val="1"/>
      </w:pPr>
      <w:r w:rsidRPr="00C01805">
        <w:t xml:space="preserve">Федорова, Г. Н. Разработка, внедрение и адаптация программного обеспечения отраслевой направленности : учебное пособие. — Москва : КУРС : ИНФРА-М, 2024. — 336 с. – URL: </w:t>
      </w:r>
      <w:hyperlink r:id="rId11" w:history="1">
        <w:r w:rsidRPr="00C01805">
          <w:rPr>
            <w:rStyle w:val="af7"/>
            <w:color w:val="000000" w:themeColor="text1"/>
            <w:szCs w:val="28"/>
          </w:rPr>
          <w:t>https://znanium.ru/catalog/product/2083407</w:t>
        </w:r>
      </w:hyperlink>
      <w:r w:rsidRPr="00C01805">
        <w:t xml:space="preserve"> (дата обращения: </w:t>
      </w:r>
      <w:r w:rsidRPr="00A91042">
        <w:t>19</w:t>
      </w:r>
      <w:r w:rsidRPr="00C01805">
        <w:t>.</w:t>
      </w:r>
      <w:r w:rsidRPr="00A91042">
        <w:t>02</w:t>
      </w:r>
      <w:r w:rsidRPr="00C01805">
        <w:t>.202</w:t>
      </w:r>
      <w:r w:rsidRPr="00A91042">
        <w:t>6</w:t>
      </w:r>
      <w:r w:rsidRPr="00C01805">
        <w:t>). – Режим доступа: по подписке. – Текст : электронный</w:t>
      </w:r>
      <w:r w:rsidR="00827B8D" w:rsidRPr="00A91042">
        <w:t>.</w:t>
      </w:r>
    </w:p>
    <w:p w14:paraId="38F6C67E" w14:textId="77777777" w:rsidR="00827B8D" w:rsidRPr="00B34EE1" w:rsidRDefault="00827B8D" w:rsidP="00B34EE1">
      <w:pPr>
        <w:pStyle w:val="a3"/>
      </w:pPr>
    </w:p>
    <w:sectPr w:rsidR="00827B8D" w:rsidRPr="00B34EE1" w:rsidSect="007B1296">
      <w:footerReference w:type="default" r:id="rId12"/>
      <w:pgSz w:w="11906" w:h="16838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8D3DD30" w14:textId="77777777" w:rsidR="00D75256" w:rsidRDefault="00D75256" w:rsidP="007B1296">
      <w:r>
        <w:separator/>
      </w:r>
    </w:p>
  </w:endnote>
  <w:endnote w:type="continuationSeparator" w:id="0">
    <w:p w14:paraId="45B122E8" w14:textId="77777777" w:rsidR="00D75256" w:rsidRDefault="00D75256" w:rsidP="007B1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43229897"/>
      <w:docPartObj>
        <w:docPartGallery w:val="Page Numbers (Bottom of Page)"/>
        <w:docPartUnique/>
      </w:docPartObj>
    </w:sdtPr>
    <w:sdtEndPr/>
    <w:sdtContent>
      <w:p w14:paraId="3FEAA72C" w14:textId="464D54EA" w:rsidR="00346D7F" w:rsidRDefault="00346D7F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27E90"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2959FB" w14:textId="77777777" w:rsidR="00D75256" w:rsidRDefault="00D75256" w:rsidP="007B1296">
      <w:r>
        <w:separator/>
      </w:r>
    </w:p>
  </w:footnote>
  <w:footnote w:type="continuationSeparator" w:id="0">
    <w:p w14:paraId="7A6623D0" w14:textId="77777777" w:rsidR="00D75256" w:rsidRDefault="00D75256" w:rsidP="007B12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B4D21"/>
    <w:multiLevelType w:val="multilevel"/>
    <w:tmpl w:val="261EB31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8275C"/>
    <w:multiLevelType w:val="hybridMultilevel"/>
    <w:tmpl w:val="7E528298"/>
    <w:lvl w:ilvl="0" w:tplc="A914EC76">
      <w:start w:val="1"/>
      <w:numFmt w:val="decimal"/>
      <w:pStyle w:val="a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B238BA"/>
    <w:multiLevelType w:val="hybridMultilevel"/>
    <w:tmpl w:val="65DC2650"/>
    <w:lvl w:ilvl="0" w:tplc="0F5EC5D8">
      <w:start w:val="1"/>
      <w:numFmt w:val="russianLower"/>
      <w:pStyle w:val="a0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3429F7"/>
    <w:multiLevelType w:val="hybridMultilevel"/>
    <w:tmpl w:val="6520F6EC"/>
    <w:lvl w:ilvl="0" w:tplc="678AABE4">
      <w:start w:val="1"/>
      <w:numFmt w:val="bullet"/>
      <w:pStyle w:val="a1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42436FC"/>
    <w:multiLevelType w:val="multilevel"/>
    <w:tmpl w:val="261EB31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6B49CC"/>
    <w:multiLevelType w:val="multilevel"/>
    <w:tmpl w:val="AC5C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E81542"/>
    <w:multiLevelType w:val="multilevel"/>
    <w:tmpl w:val="A2E6ED44"/>
    <w:lvl w:ilvl="0">
      <w:start w:val="1"/>
      <w:numFmt w:val="decimal"/>
      <w:pStyle w:val="1"/>
      <w:suff w:val="space"/>
      <w:lvlText w:val="%1."/>
      <w:lvlJc w:val="left"/>
      <w:pPr>
        <w:ind w:left="-169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54811E2B"/>
    <w:multiLevelType w:val="hybridMultilevel"/>
    <w:tmpl w:val="BDD41120"/>
    <w:lvl w:ilvl="0" w:tplc="0E4AB33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582975A0"/>
    <w:multiLevelType w:val="multilevel"/>
    <w:tmpl w:val="9092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F056D4"/>
    <w:multiLevelType w:val="hybridMultilevel"/>
    <w:tmpl w:val="AAA617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FA6CCF"/>
    <w:multiLevelType w:val="multilevel"/>
    <w:tmpl w:val="5F026790"/>
    <w:lvl w:ilvl="0">
      <w:start w:val="1"/>
      <w:numFmt w:val="decimal"/>
      <w:pStyle w:val="10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11" w15:restartNumberingAfterBreak="0">
    <w:nsid w:val="72266AFB"/>
    <w:multiLevelType w:val="multilevel"/>
    <w:tmpl w:val="DECE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5"/>
  </w:num>
  <w:num w:numId="3">
    <w:abstractNumId w:val="3"/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7"/>
  </w:num>
  <w:num w:numId="7">
    <w:abstractNumId w:val="8"/>
  </w:num>
  <w:num w:numId="8">
    <w:abstractNumId w:val="2"/>
  </w:num>
  <w:num w:numId="9">
    <w:abstractNumId w:val="1"/>
  </w:num>
  <w:num w:numId="10">
    <w:abstractNumId w:val="11"/>
  </w:num>
  <w:num w:numId="1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</w:num>
  <w:num w:numId="13">
    <w:abstractNumId w:val="4"/>
  </w:num>
  <w:num w:numId="14">
    <w:abstractNumId w:val="9"/>
  </w:num>
  <w:num w:numId="15">
    <w:abstractNumId w:val="0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0"/>
  <w:activeWritingStyle w:appName="MSWord" w:lang="ru-RU" w:vendorID="64" w:dllVersion="131078" w:nlCheck="1" w:checkStyle="0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2F9B"/>
    <w:rsid w:val="00006D8A"/>
    <w:rsid w:val="00022EAD"/>
    <w:rsid w:val="000272CC"/>
    <w:rsid w:val="00031936"/>
    <w:rsid w:val="00046A82"/>
    <w:rsid w:val="00051A6E"/>
    <w:rsid w:val="000547B5"/>
    <w:rsid w:val="00070444"/>
    <w:rsid w:val="00071534"/>
    <w:rsid w:val="0008038A"/>
    <w:rsid w:val="00084431"/>
    <w:rsid w:val="000A1C1C"/>
    <w:rsid w:val="000B2040"/>
    <w:rsid w:val="000C03D0"/>
    <w:rsid w:val="000D42D2"/>
    <w:rsid w:val="001137F4"/>
    <w:rsid w:val="001210E1"/>
    <w:rsid w:val="00122DF6"/>
    <w:rsid w:val="00126FE5"/>
    <w:rsid w:val="001311D3"/>
    <w:rsid w:val="00133509"/>
    <w:rsid w:val="00135AB1"/>
    <w:rsid w:val="00137173"/>
    <w:rsid w:val="00154AC6"/>
    <w:rsid w:val="0015775B"/>
    <w:rsid w:val="00157D07"/>
    <w:rsid w:val="0018210A"/>
    <w:rsid w:val="001955AA"/>
    <w:rsid w:val="00197DAC"/>
    <w:rsid w:val="00197EED"/>
    <w:rsid w:val="001A3081"/>
    <w:rsid w:val="001B0868"/>
    <w:rsid w:val="001B17C1"/>
    <w:rsid w:val="001B1C2B"/>
    <w:rsid w:val="001B5082"/>
    <w:rsid w:val="001B5A61"/>
    <w:rsid w:val="001C1026"/>
    <w:rsid w:val="001F2E60"/>
    <w:rsid w:val="001F6761"/>
    <w:rsid w:val="001F79C9"/>
    <w:rsid w:val="002037EC"/>
    <w:rsid w:val="0022213E"/>
    <w:rsid w:val="0022470A"/>
    <w:rsid w:val="00227BA7"/>
    <w:rsid w:val="00230654"/>
    <w:rsid w:val="00234EB9"/>
    <w:rsid w:val="00244503"/>
    <w:rsid w:val="00244833"/>
    <w:rsid w:val="00267E9D"/>
    <w:rsid w:val="0029075A"/>
    <w:rsid w:val="0029217B"/>
    <w:rsid w:val="002D5F2F"/>
    <w:rsid w:val="002D66AE"/>
    <w:rsid w:val="002E1075"/>
    <w:rsid w:val="002F1F23"/>
    <w:rsid w:val="003004A0"/>
    <w:rsid w:val="00313BD4"/>
    <w:rsid w:val="003140F3"/>
    <w:rsid w:val="00333DDD"/>
    <w:rsid w:val="00346D7F"/>
    <w:rsid w:val="00350DEC"/>
    <w:rsid w:val="003616AA"/>
    <w:rsid w:val="00362590"/>
    <w:rsid w:val="0036311E"/>
    <w:rsid w:val="00373634"/>
    <w:rsid w:val="00390F2E"/>
    <w:rsid w:val="003A40F8"/>
    <w:rsid w:val="003A6D6C"/>
    <w:rsid w:val="003D1AD3"/>
    <w:rsid w:val="003D4907"/>
    <w:rsid w:val="003E2F9B"/>
    <w:rsid w:val="003E563E"/>
    <w:rsid w:val="003F696A"/>
    <w:rsid w:val="00410FB9"/>
    <w:rsid w:val="00427464"/>
    <w:rsid w:val="004408ED"/>
    <w:rsid w:val="00446D2F"/>
    <w:rsid w:val="004512E1"/>
    <w:rsid w:val="00456309"/>
    <w:rsid w:val="00464268"/>
    <w:rsid w:val="00473C53"/>
    <w:rsid w:val="00485388"/>
    <w:rsid w:val="00497DF3"/>
    <w:rsid w:val="004D1C92"/>
    <w:rsid w:val="004D1D4C"/>
    <w:rsid w:val="004D2CE9"/>
    <w:rsid w:val="004F11F8"/>
    <w:rsid w:val="00512990"/>
    <w:rsid w:val="005145CC"/>
    <w:rsid w:val="005315CF"/>
    <w:rsid w:val="00536961"/>
    <w:rsid w:val="00540F99"/>
    <w:rsid w:val="00545772"/>
    <w:rsid w:val="00547AB8"/>
    <w:rsid w:val="00556BD2"/>
    <w:rsid w:val="005728C6"/>
    <w:rsid w:val="005842D8"/>
    <w:rsid w:val="005976D6"/>
    <w:rsid w:val="005B25A2"/>
    <w:rsid w:val="005C5271"/>
    <w:rsid w:val="005C6335"/>
    <w:rsid w:val="005C7397"/>
    <w:rsid w:val="005D0FDF"/>
    <w:rsid w:val="005D10F9"/>
    <w:rsid w:val="005F261C"/>
    <w:rsid w:val="00611E2C"/>
    <w:rsid w:val="006351F3"/>
    <w:rsid w:val="0066530A"/>
    <w:rsid w:val="00670A29"/>
    <w:rsid w:val="006771BD"/>
    <w:rsid w:val="00682EC2"/>
    <w:rsid w:val="00685504"/>
    <w:rsid w:val="00686F12"/>
    <w:rsid w:val="00691E55"/>
    <w:rsid w:val="006947D9"/>
    <w:rsid w:val="006B2E38"/>
    <w:rsid w:val="006D0C39"/>
    <w:rsid w:val="006D5BB4"/>
    <w:rsid w:val="006F5B1A"/>
    <w:rsid w:val="00701393"/>
    <w:rsid w:val="007056CF"/>
    <w:rsid w:val="00711564"/>
    <w:rsid w:val="00715B4C"/>
    <w:rsid w:val="00736035"/>
    <w:rsid w:val="00764B09"/>
    <w:rsid w:val="00775943"/>
    <w:rsid w:val="007A1695"/>
    <w:rsid w:val="007B1296"/>
    <w:rsid w:val="007B2561"/>
    <w:rsid w:val="007B43F3"/>
    <w:rsid w:val="007C440D"/>
    <w:rsid w:val="007F0C50"/>
    <w:rsid w:val="00800364"/>
    <w:rsid w:val="00810637"/>
    <w:rsid w:val="008156AB"/>
    <w:rsid w:val="00827B8D"/>
    <w:rsid w:val="0083534A"/>
    <w:rsid w:val="0084608B"/>
    <w:rsid w:val="008532F7"/>
    <w:rsid w:val="00854417"/>
    <w:rsid w:val="008558FA"/>
    <w:rsid w:val="00871F21"/>
    <w:rsid w:val="0088631F"/>
    <w:rsid w:val="008900FC"/>
    <w:rsid w:val="00891437"/>
    <w:rsid w:val="00891E1F"/>
    <w:rsid w:val="008976F7"/>
    <w:rsid w:val="008A3D99"/>
    <w:rsid w:val="008A6C48"/>
    <w:rsid w:val="008A7779"/>
    <w:rsid w:val="008C6246"/>
    <w:rsid w:val="008E75C0"/>
    <w:rsid w:val="00907A2C"/>
    <w:rsid w:val="009171D5"/>
    <w:rsid w:val="00927D29"/>
    <w:rsid w:val="009422C4"/>
    <w:rsid w:val="009500FD"/>
    <w:rsid w:val="009532B6"/>
    <w:rsid w:val="00953832"/>
    <w:rsid w:val="0095489E"/>
    <w:rsid w:val="00960E1E"/>
    <w:rsid w:val="009A5998"/>
    <w:rsid w:val="009C3EC4"/>
    <w:rsid w:val="009C61C2"/>
    <w:rsid w:val="009D0410"/>
    <w:rsid w:val="009D373F"/>
    <w:rsid w:val="009E2A51"/>
    <w:rsid w:val="00A15409"/>
    <w:rsid w:val="00A2251D"/>
    <w:rsid w:val="00A23795"/>
    <w:rsid w:val="00A55821"/>
    <w:rsid w:val="00A57474"/>
    <w:rsid w:val="00A6068A"/>
    <w:rsid w:val="00A91042"/>
    <w:rsid w:val="00A9702A"/>
    <w:rsid w:val="00AA3205"/>
    <w:rsid w:val="00AF5A4A"/>
    <w:rsid w:val="00B1423E"/>
    <w:rsid w:val="00B2044F"/>
    <w:rsid w:val="00B34EE1"/>
    <w:rsid w:val="00B44461"/>
    <w:rsid w:val="00B44A6D"/>
    <w:rsid w:val="00B64EC5"/>
    <w:rsid w:val="00B73778"/>
    <w:rsid w:val="00BB22C1"/>
    <w:rsid w:val="00BC632A"/>
    <w:rsid w:val="00BE2E89"/>
    <w:rsid w:val="00BE5043"/>
    <w:rsid w:val="00BF4374"/>
    <w:rsid w:val="00C011FE"/>
    <w:rsid w:val="00C02CA6"/>
    <w:rsid w:val="00C50EF0"/>
    <w:rsid w:val="00C66E06"/>
    <w:rsid w:val="00C706EA"/>
    <w:rsid w:val="00C83940"/>
    <w:rsid w:val="00C871DC"/>
    <w:rsid w:val="00C934F9"/>
    <w:rsid w:val="00CA55AD"/>
    <w:rsid w:val="00CB5F04"/>
    <w:rsid w:val="00CC32CF"/>
    <w:rsid w:val="00CC3301"/>
    <w:rsid w:val="00CC768B"/>
    <w:rsid w:val="00CD00AA"/>
    <w:rsid w:val="00CE3B5E"/>
    <w:rsid w:val="00CE58C3"/>
    <w:rsid w:val="00CE7CE8"/>
    <w:rsid w:val="00CF7DA0"/>
    <w:rsid w:val="00D160AE"/>
    <w:rsid w:val="00D27E90"/>
    <w:rsid w:val="00D51EAF"/>
    <w:rsid w:val="00D56F33"/>
    <w:rsid w:val="00D67757"/>
    <w:rsid w:val="00D67C14"/>
    <w:rsid w:val="00D75256"/>
    <w:rsid w:val="00D8250B"/>
    <w:rsid w:val="00D91790"/>
    <w:rsid w:val="00D96D59"/>
    <w:rsid w:val="00DC5D25"/>
    <w:rsid w:val="00DD2D10"/>
    <w:rsid w:val="00DD2E9E"/>
    <w:rsid w:val="00DE499E"/>
    <w:rsid w:val="00E2309C"/>
    <w:rsid w:val="00E46B85"/>
    <w:rsid w:val="00E86806"/>
    <w:rsid w:val="00E879ED"/>
    <w:rsid w:val="00E908A9"/>
    <w:rsid w:val="00E93448"/>
    <w:rsid w:val="00EB1BD4"/>
    <w:rsid w:val="00EC645F"/>
    <w:rsid w:val="00ED2643"/>
    <w:rsid w:val="00EE2660"/>
    <w:rsid w:val="00F116CE"/>
    <w:rsid w:val="00F13B96"/>
    <w:rsid w:val="00F17744"/>
    <w:rsid w:val="00F31BF1"/>
    <w:rsid w:val="00F359E2"/>
    <w:rsid w:val="00F42B8C"/>
    <w:rsid w:val="00F44D11"/>
    <w:rsid w:val="00F51CC9"/>
    <w:rsid w:val="00F62180"/>
    <w:rsid w:val="00F8129D"/>
    <w:rsid w:val="00FB6614"/>
    <w:rsid w:val="00FD7FBD"/>
    <w:rsid w:val="00FE5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184F0"/>
  <w15:docId w15:val="{5BF73404-02B9-4900-B36F-121D63664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313BD4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0">
    <w:name w:val="heading 1"/>
    <w:basedOn w:val="a2"/>
    <w:next w:val="a3"/>
    <w:link w:val="11"/>
    <w:uiPriority w:val="9"/>
    <w:qFormat/>
    <w:rsid w:val="005C6335"/>
    <w:pPr>
      <w:keepNext/>
      <w:keepLines/>
      <w:pageBreakBefore/>
      <w:numPr>
        <w:numId w:val="1"/>
      </w:numPr>
      <w:spacing w:after="482" w:line="360" w:lineRule="auto"/>
      <w:jc w:val="left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10"/>
    <w:next w:val="a3"/>
    <w:link w:val="20"/>
    <w:uiPriority w:val="9"/>
    <w:unhideWhenUsed/>
    <w:qFormat/>
    <w:rsid w:val="007B1296"/>
    <w:pPr>
      <w:pageBreakBefore w:val="0"/>
      <w:numPr>
        <w:ilvl w:val="1"/>
      </w:numPr>
      <w:spacing w:before="482"/>
      <w:outlineLvl w:val="1"/>
    </w:pPr>
    <w:rPr>
      <w:sz w:val="28"/>
      <w:szCs w:val="32"/>
    </w:rPr>
  </w:style>
  <w:style w:type="paragraph" w:styleId="3">
    <w:name w:val="heading 3"/>
    <w:basedOn w:val="2"/>
    <w:next w:val="a3"/>
    <w:link w:val="30"/>
    <w:uiPriority w:val="9"/>
    <w:unhideWhenUsed/>
    <w:qFormat/>
    <w:rsid w:val="00135AB1"/>
    <w:pPr>
      <w:numPr>
        <w:ilvl w:val="2"/>
      </w:numPr>
      <w:outlineLvl w:val="2"/>
    </w:pPr>
    <w:rPr>
      <w:szCs w:val="28"/>
    </w:rPr>
  </w:style>
  <w:style w:type="paragraph" w:styleId="4">
    <w:name w:val="heading 4"/>
    <w:basedOn w:val="a2"/>
    <w:next w:val="a2"/>
    <w:link w:val="40"/>
    <w:uiPriority w:val="9"/>
    <w:semiHidden/>
    <w:unhideWhenUsed/>
    <w:rsid w:val="00313BD4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13BD4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313BD4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313BD4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313BD4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313BD4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1">
    <w:name w:val="Заголовок 1 Знак"/>
    <w:basedOn w:val="a4"/>
    <w:link w:val="10"/>
    <w:uiPriority w:val="9"/>
    <w:rsid w:val="005C6335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4"/>
    <w:link w:val="2"/>
    <w:uiPriority w:val="9"/>
    <w:rsid w:val="007B129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4"/>
    <w:link w:val="3"/>
    <w:uiPriority w:val="9"/>
    <w:rsid w:val="00135AB1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4"/>
    <w:link w:val="4"/>
    <w:uiPriority w:val="9"/>
    <w:semiHidden/>
    <w:rsid w:val="00313B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4"/>
    <w:link w:val="5"/>
    <w:uiPriority w:val="9"/>
    <w:semiHidden/>
    <w:rsid w:val="00313B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4"/>
    <w:link w:val="6"/>
    <w:uiPriority w:val="9"/>
    <w:semiHidden/>
    <w:rsid w:val="00313B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semiHidden/>
    <w:rsid w:val="00313B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semiHidden/>
    <w:rsid w:val="00313B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semiHidden/>
    <w:rsid w:val="00313BD4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2"/>
    <w:next w:val="a3"/>
    <w:link w:val="a8"/>
    <w:uiPriority w:val="10"/>
    <w:qFormat/>
    <w:rsid w:val="008532F7"/>
    <w:pPr>
      <w:pageBreakBefore/>
      <w:spacing w:after="482"/>
      <w:contextualSpacing/>
      <w:jc w:val="center"/>
    </w:pPr>
    <w:rPr>
      <w:rFonts w:eastAsiaTheme="majorEastAsia" w:cstheme="majorBidi"/>
      <w:b/>
      <w:caps/>
      <w:spacing w:val="-10"/>
      <w:kern w:val="28"/>
      <w:sz w:val="32"/>
      <w:szCs w:val="56"/>
    </w:rPr>
  </w:style>
  <w:style w:type="character" w:customStyle="1" w:styleId="a8">
    <w:name w:val="Заголовок Знак"/>
    <w:basedOn w:val="a4"/>
    <w:link w:val="a7"/>
    <w:uiPriority w:val="10"/>
    <w:rsid w:val="008532F7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9">
    <w:name w:val="Subtitle"/>
    <w:basedOn w:val="a2"/>
    <w:next w:val="a2"/>
    <w:link w:val="aa"/>
    <w:uiPriority w:val="11"/>
    <w:qFormat/>
    <w:rsid w:val="00313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4"/>
    <w:link w:val="a9"/>
    <w:uiPriority w:val="11"/>
    <w:rsid w:val="00313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2"/>
    <w:next w:val="a2"/>
    <w:link w:val="22"/>
    <w:uiPriority w:val="29"/>
    <w:qFormat/>
    <w:rsid w:val="00313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4"/>
    <w:link w:val="21"/>
    <w:uiPriority w:val="29"/>
    <w:rsid w:val="00313BD4"/>
    <w:rPr>
      <w:i/>
      <w:iCs/>
      <w:color w:val="404040" w:themeColor="text1" w:themeTint="BF"/>
    </w:rPr>
  </w:style>
  <w:style w:type="paragraph" w:styleId="ab">
    <w:name w:val="List Paragraph"/>
    <w:basedOn w:val="a2"/>
    <w:uiPriority w:val="34"/>
    <w:qFormat/>
    <w:rsid w:val="00313BD4"/>
    <w:pPr>
      <w:ind w:left="720"/>
      <w:contextualSpacing/>
    </w:pPr>
  </w:style>
  <w:style w:type="character" w:styleId="ac">
    <w:name w:val="Intense Emphasis"/>
    <w:basedOn w:val="a4"/>
    <w:uiPriority w:val="21"/>
    <w:qFormat/>
    <w:rsid w:val="00313BD4"/>
    <w:rPr>
      <w:i/>
      <w:iCs/>
      <w:color w:val="0F4761" w:themeColor="accent1" w:themeShade="BF"/>
    </w:rPr>
  </w:style>
  <w:style w:type="paragraph" w:styleId="ad">
    <w:name w:val="Intense Quote"/>
    <w:basedOn w:val="a2"/>
    <w:next w:val="a2"/>
    <w:link w:val="ae"/>
    <w:uiPriority w:val="30"/>
    <w:qFormat/>
    <w:rsid w:val="00313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4"/>
    <w:link w:val="ad"/>
    <w:uiPriority w:val="30"/>
    <w:rsid w:val="00313BD4"/>
    <w:rPr>
      <w:i/>
      <w:iCs/>
      <w:color w:val="0F4761" w:themeColor="accent1" w:themeShade="BF"/>
    </w:rPr>
  </w:style>
  <w:style w:type="character" w:styleId="af">
    <w:name w:val="Intense Reference"/>
    <w:basedOn w:val="a4"/>
    <w:uiPriority w:val="32"/>
    <w:qFormat/>
    <w:rsid w:val="00313BD4"/>
    <w:rPr>
      <w:b/>
      <w:bCs/>
      <w:smallCaps/>
      <w:color w:val="0F4761" w:themeColor="accent1" w:themeShade="BF"/>
      <w:spacing w:val="5"/>
    </w:rPr>
  </w:style>
  <w:style w:type="paragraph" w:customStyle="1" w:styleId="a3">
    <w:name w:val="Основной"/>
    <w:basedOn w:val="a2"/>
    <w:link w:val="af0"/>
    <w:uiPriority w:val="1"/>
    <w:qFormat/>
    <w:rsid w:val="00F31BF1"/>
    <w:pPr>
      <w:spacing w:line="360" w:lineRule="auto"/>
      <w:ind w:firstLine="709"/>
    </w:pPr>
  </w:style>
  <w:style w:type="character" w:customStyle="1" w:styleId="af0">
    <w:name w:val="Основной Знак"/>
    <w:basedOn w:val="a4"/>
    <w:link w:val="a3"/>
    <w:uiPriority w:val="1"/>
    <w:rsid w:val="00F31BF1"/>
    <w:rPr>
      <w:rFonts w:ascii="Times New Roman" w:hAnsi="Times New Roman"/>
      <w:sz w:val="28"/>
    </w:rPr>
  </w:style>
  <w:style w:type="table" w:styleId="af1">
    <w:name w:val="Table Grid"/>
    <w:basedOn w:val="a5"/>
    <w:uiPriority w:val="59"/>
    <w:rsid w:val="00157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header"/>
    <w:basedOn w:val="a2"/>
    <w:link w:val="af3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4"/>
    <w:link w:val="af2"/>
    <w:uiPriority w:val="99"/>
    <w:rsid w:val="007B1296"/>
    <w:rPr>
      <w:rFonts w:ascii="Times New Roman" w:hAnsi="Times New Roman"/>
      <w:sz w:val="28"/>
    </w:rPr>
  </w:style>
  <w:style w:type="paragraph" w:styleId="af4">
    <w:name w:val="footer"/>
    <w:basedOn w:val="a2"/>
    <w:link w:val="af5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4"/>
    <w:link w:val="af4"/>
    <w:uiPriority w:val="99"/>
    <w:rsid w:val="007B1296"/>
    <w:rPr>
      <w:rFonts w:ascii="Times New Roman" w:hAnsi="Times New Roman"/>
      <w:sz w:val="28"/>
    </w:rPr>
  </w:style>
  <w:style w:type="paragraph" w:customStyle="1" w:styleId="a1">
    <w:name w:val="Список маркированный"/>
    <w:basedOn w:val="a3"/>
    <w:link w:val="af6"/>
    <w:qFormat/>
    <w:rsid w:val="006B2E38"/>
    <w:pPr>
      <w:numPr>
        <w:numId w:val="3"/>
      </w:numPr>
    </w:pPr>
  </w:style>
  <w:style w:type="character" w:customStyle="1" w:styleId="af6">
    <w:name w:val="Список маркированный Знак"/>
    <w:basedOn w:val="af0"/>
    <w:link w:val="a1"/>
    <w:rsid w:val="006B2E38"/>
    <w:rPr>
      <w:rFonts w:ascii="Times New Roman" w:hAnsi="Times New Roman"/>
      <w:sz w:val="28"/>
    </w:rPr>
  </w:style>
  <w:style w:type="paragraph" w:styleId="41">
    <w:name w:val="toc 4"/>
    <w:basedOn w:val="a2"/>
    <w:next w:val="a2"/>
    <w:autoRedefine/>
    <w:uiPriority w:val="39"/>
    <w:semiHidden/>
    <w:unhideWhenUsed/>
    <w:rsid w:val="00C02CA6"/>
    <w:pPr>
      <w:spacing w:after="100"/>
      <w:ind w:left="840"/>
    </w:pPr>
  </w:style>
  <w:style w:type="paragraph" w:styleId="12">
    <w:name w:val="toc 1"/>
    <w:basedOn w:val="a2"/>
    <w:next w:val="a2"/>
    <w:autoRedefine/>
    <w:uiPriority w:val="39"/>
    <w:unhideWhenUsed/>
    <w:rsid w:val="00C02CA6"/>
    <w:pPr>
      <w:spacing w:line="360" w:lineRule="auto"/>
      <w:ind w:left="709" w:right="284"/>
    </w:pPr>
  </w:style>
  <w:style w:type="paragraph" w:styleId="23">
    <w:name w:val="toc 2"/>
    <w:basedOn w:val="12"/>
    <w:next w:val="a2"/>
    <w:autoRedefine/>
    <w:uiPriority w:val="39"/>
    <w:unhideWhenUsed/>
    <w:rsid w:val="00C02CA6"/>
    <w:pPr>
      <w:tabs>
        <w:tab w:val="right" w:leader="dot" w:pos="9344"/>
      </w:tabs>
      <w:ind w:left="992"/>
    </w:pPr>
  </w:style>
  <w:style w:type="paragraph" w:styleId="31">
    <w:name w:val="toc 3"/>
    <w:basedOn w:val="23"/>
    <w:next w:val="a2"/>
    <w:autoRedefine/>
    <w:uiPriority w:val="39"/>
    <w:unhideWhenUsed/>
    <w:rsid w:val="00C02CA6"/>
    <w:pPr>
      <w:ind w:left="1276"/>
    </w:pPr>
  </w:style>
  <w:style w:type="character" w:styleId="af7">
    <w:name w:val="Hyperlink"/>
    <w:basedOn w:val="a4"/>
    <w:uiPriority w:val="99"/>
    <w:unhideWhenUsed/>
    <w:qFormat/>
    <w:rsid w:val="00C02CA6"/>
    <w:rPr>
      <w:color w:val="467886" w:themeColor="hyperlink"/>
      <w:u w:val="single"/>
    </w:rPr>
  </w:style>
  <w:style w:type="paragraph" w:customStyle="1" w:styleId="af8">
    <w:name w:val="Заголовок Содержание"/>
    <w:basedOn w:val="a7"/>
    <w:link w:val="af9"/>
    <w:qFormat/>
    <w:rsid w:val="00C02CA6"/>
  </w:style>
  <w:style w:type="character" w:customStyle="1" w:styleId="af9">
    <w:name w:val="Заголовок Содержание Знак"/>
    <w:basedOn w:val="a8"/>
    <w:link w:val="af8"/>
    <w:rsid w:val="00C02CA6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fa">
    <w:name w:val="Normal (Web)"/>
    <w:basedOn w:val="a2"/>
    <w:uiPriority w:val="99"/>
    <w:semiHidden/>
    <w:unhideWhenUsed/>
    <w:rsid w:val="0022213E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0">
    <w:name w:val="Список буквенный"/>
    <w:basedOn w:val="a3"/>
    <w:link w:val="afb"/>
    <w:qFormat/>
    <w:rsid w:val="00A57474"/>
    <w:pPr>
      <w:numPr>
        <w:numId w:val="8"/>
      </w:numPr>
    </w:pPr>
  </w:style>
  <w:style w:type="character" w:customStyle="1" w:styleId="afb">
    <w:name w:val="Список буквенный Знак"/>
    <w:basedOn w:val="af0"/>
    <w:link w:val="a0"/>
    <w:rsid w:val="00A57474"/>
    <w:rPr>
      <w:rFonts w:ascii="Times New Roman" w:hAnsi="Times New Roman"/>
      <w:sz w:val="28"/>
    </w:rPr>
  </w:style>
  <w:style w:type="paragraph" w:customStyle="1" w:styleId="a">
    <w:name w:val="Список нумерованный"/>
    <w:basedOn w:val="a3"/>
    <w:link w:val="afc"/>
    <w:qFormat/>
    <w:rsid w:val="00F44D11"/>
    <w:pPr>
      <w:numPr>
        <w:numId w:val="9"/>
      </w:numPr>
    </w:pPr>
  </w:style>
  <w:style w:type="character" w:customStyle="1" w:styleId="afc">
    <w:name w:val="Список нумерованный Знак"/>
    <w:basedOn w:val="af0"/>
    <w:link w:val="a"/>
    <w:rsid w:val="00F44D11"/>
    <w:rPr>
      <w:rFonts w:ascii="Times New Roman" w:hAnsi="Times New Roman"/>
      <w:sz w:val="28"/>
    </w:rPr>
  </w:style>
  <w:style w:type="paragraph" w:customStyle="1" w:styleId="afd">
    <w:name w:val="Рисунок"/>
    <w:basedOn w:val="a2"/>
    <w:next w:val="a2"/>
    <w:qFormat/>
    <w:rsid w:val="00D160AE"/>
    <w:pPr>
      <w:keepNext/>
      <w:spacing w:before="482" w:after="642"/>
      <w:jc w:val="center"/>
    </w:pPr>
    <w:rPr>
      <w:noProof/>
      <w:color w:val="000000"/>
      <w:szCs w:val="28"/>
    </w:rPr>
  </w:style>
  <w:style w:type="paragraph" w:customStyle="1" w:styleId="afe">
    <w:name w:val="Подпись рисунка"/>
    <w:basedOn w:val="a2"/>
    <w:next w:val="a3"/>
    <w:link w:val="aff"/>
    <w:qFormat/>
    <w:rsid w:val="00CB5F04"/>
    <w:pPr>
      <w:spacing w:before="642" w:after="642"/>
      <w:jc w:val="center"/>
    </w:pPr>
  </w:style>
  <w:style w:type="character" w:customStyle="1" w:styleId="aff">
    <w:name w:val="Подпись рисунка Знак"/>
    <w:basedOn w:val="a4"/>
    <w:link w:val="afe"/>
    <w:rsid w:val="00CB5F04"/>
    <w:rPr>
      <w:rFonts w:ascii="Times New Roman" w:hAnsi="Times New Roman"/>
      <w:sz w:val="28"/>
    </w:rPr>
  </w:style>
  <w:style w:type="paragraph" w:customStyle="1" w:styleId="aff0">
    <w:name w:val="Листинг"/>
    <w:basedOn w:val="a2"/>
    <w:link w:val="aff1"/>
    <w:qFormat/>
    <w:rsid w:val="00D51EAF"/>
    <w:pPr>
      <w:spacing w:before="482" w:after="482"/>
      <w:contextualSpacing/>
      <w:jc w:val="left"/>
    </w:pPr>
    <w:rPr>
      <w:rFonts w:ascii="Courier New" w:hAnsi="Courier New" w:cs="Courier New"/>
      <w:sz w:val="24"/>
      <w:szCs w:val="20"/>
    </w:rPr>
  </w:style>
  <w:style w:type="character" w:customStyle="1" w:styleId="aff1">
    <w:name w:val="Листинг Знак"/>
    <w:basedOn w:val="a4"/>
    <w:link w:val="aff0"/>
    <w:rsid w:val="00D51EAF"/>
    <w:rPr>
      <w:rFonts w:ascii="Courier New" w:hAnsi="Courier New" w:cs="Courier New"/>
      <w:sz w:val="24"/>
      <w:szCs w:val="20"/>
    </w:rPr>
  </w:style>
  <w:style w:type="paragraph" w:customStyle="1" w:styleId="aff2">
    <w:name w:val="Подпись элемента"/>
    <w:basedOn w:val="a2"/>
    <w:qFormat/>
    <w:rsid w:val="00DE499E"/>
    <w:pPr>
      <w:keepNext/>
      <w:spacing w:before="482" w:after="642"/>
    </w:pPr>
  </w:style>
  <w:style w:type="character" w:styleId="aff3">
    <w:name w:val="annotation reference"/>
    <w:basedOn w:val="a4"/>
    <w:uiPriority w:val="99"/>
    <w:semiHidden/>
    <w:unhideWhenUsed/>
    <w:rsid w:val="003E2F9B"/>
    <w:rPr>
      <w:sz w:val="16"/>
      <w:szCs w:val="16"/>
    </w:rPr>
  </w:style>
  <w:style w:type="paragraph" w:styleId="aff4">
    <w:name w:val="annotation text"/>
    <w:basedOn w:val="a2"/>
    <w:link w:val="aff5"/>
    <w:uiPriority w:val="99"/>
    <w:unhideWhenUsed/>
    <w:rsid w:val="003E2F9B"/>
    <w:pPr>
      <w:spacing w:after="160"/>
      <w:jc w:val="left"/>
    </w:pPr>
    <w:rPr>
      <w:rFonts w:asciiTheme="minorHAnsi" w:hAnsiTheme="minorHAnsi"/>
      <w:kern w:val="0"/>
      <w:sz w:val="20"/>
      <w:szCs w:val="20"/>
      <w14:ligatures w14:val="none"/>
    </w:rPr>
  </w:style>
  <w:style w:type="character" w:customStyle="1" w:styleId="aff5">
    <w:name w:val="Текст примечания Знак"/>
    <w:basedOn w:val="a4"/>
    <w:link w:val="aff4"/>
    <w:uiPriority w:val="99"/>
    <w:rsid w:val="003E2F9B"/>
    <w:rPr>
      <w:kern w:val="0"/>
      <w:sz w:val="20"/>
      <w:szCs w:val="20"/>
      <w14:ligatures w14:val="none"/>
    </w:rPr>
  </w:style>
  <w:style w:type="character" w:customStyle="1" w:styleId="whitespace-normal">
    <w:name w:val="whitespace-normal"/>
    <w:basedOn w:val="a4"/>
    <w:rsid w:val="00D91790"/>
  </w:style>
  <w:style w:type="table" w:customStyle="1" w:styleId="PlainTable21">
    <w:name w:val="Plain Table 21"/>
    <w:basedOn w:val="a5"/>
    <w:uiPriority w:val="59"/>
    <w:rsid w:val="005F261C"/>
    <w:pPr>
      <w:spacing w:after="0" w:line="240" w:lineRule="auto"/>
    </w:pPr>
    <w:rPr>
      <w:rFonts w:eastAsiaTheme="minorEastAsia"/>
      <w:kern w:val="0"/>
    </w:r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character" w:customStyle="1" w:styleId="UnresolvedMention1">
    <w:name w:val="Unresolved Mention1"/>
    <w:basedOn w:val="a4"/>
    <w:uiPriority w:val="99"/>
    <w:semiHidden/>
    <w:unhideWhenUsed/>
    <w:rsid w:val="00556BD2"/>
    <w:rPr>
      <w:color w:val="605E5C"/>
      <w:shd w:val="clear" w:color="auto" w:fill="E1DFDD"/>
    </w:rPr>
  </w:style>
  <w:style w:type="paragraph" w:styleId="aff6">
    <w:name w:val="Balloon Text"/>
    <w:basedOn w:val="a2"/>
    <w:link w:val="aff7"/>
    <w:uiPriority w:val="99"/>
    <w:semiHidden/>
    <w:unhideWhenUsed/>
    <w:rsid w:val="001F6761"/>
    <w:rPr>
      <w:rFonts w:ascii="Tahoma" w:hAnsi="Tahoma" w:cs="Tahoma"/>
      <w:sz w:val="16"/>
      <w:szCs w:val="16"/>
    </w:rPr>
  </w:style>
  <w:style w:type="character" w:customStyle="1" w:styleId="aff7">
    <w:name w:val="Текст выноски Знак"/>
    <w:basedOn w:val="a4"/>
    <w:link w:val="aff6"/>
    <w:uiPriority w:val="99"/>
    <w:semiHidden/>
    <w:rsid w:val="001F6761"/>
    <w:rPr>
      <w:rFonts w:ascii="Tahoma" w:hAnsi="Tahoma" w:cs="Tahoma"/>
      <w:sz w:val="16"/>
      <w:szCs w:val="16"/>
    </w:rPr>
  </w:style>
  <w:style w:type="paragraph" w:customStyle="1" w:styleId="1">
    <w:name w:val="Стиль1"/>
    <w:basedOn w:val="a2"/>
    <w:link w:val="13"/>
    <w:qFormat/>
    <w:rsid w:val="00A91042"/>
    <w:pPr>
      <w:numPr>
        <w:numId w:val="16"/>
      </w:numPr>
      <w:tabs>
        <w:tab w:val="left" w:pos="993"/>
      </w:tabs>
      <w:spacing w:line="360" w:lineRule="auto"/>
    </w:pPr>
    <w:rPr>
      <w:rFonts w:eastAsiaTheme="minorEastAsia" w:cs="Times New Roman"/>
      <w:kern w:val="0"/>
      <w:lang w:eastAsia="ru-RU"/>
      <w14:ligatures w14:val="none"/>
    </w:rPr>
  </w:style>
  <w:style w:type="character" w:customStyle="1" w:styleId="13">
    <w:name w:val="Стиль1 Знак"/>
    <w:basedOn w:val="a4"/>
    <w:link w:val="1"/>
    <w:rsid w:val="00A91042"/>
    <w:rPr>
      <w:rFonts w:ascii="Times New Roman" w:eastAsiaTheme="minorEastAsia" w:hAnsi="Times New Roman" w:cs="Times New Roman"/>
      <w:kern w:val="0"/>
      <w:sz w:val="2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9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5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91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7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3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1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znanium.ru/catalog/product/2083407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ibooks.ru/bookshelf/386796/readin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GitEdu\ProjectsGuide\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4A7725-C8BC-41B0-919C-F39AD15FA9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186</TotalTime>
  <Pages>1</Pages>
  <Words>1771</Words>
  <Characters>10099</Characters>
  <Application>Microsoft Office Word</Application>
  <DocSecurity>0</DocSecurity>
  <Lines>84</Lines>
  <Paragraphs>23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0109-11</cp:lastModifiedBy>
  <cp:revision>13</cp:revision>
  <dcterms:created xsi:type="dcterms:W3CDTF">2026-03-14T10:00:00Z</dcterms:created>
  <dcterms:modified xsi:type="dcterms:W3CDTF">2026-04-11T09:11:00Z</dcterms:modified>
</cp:coreProperties>
</file>